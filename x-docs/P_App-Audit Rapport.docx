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3D73" w14:textId="6D04262B" w:rsidR="007F30AE" w:rsidRPr="000E7483" w:rsidRDefault="000F6C27" w:rsidP="000E7483">
      <w:pPr>
        <w:pStyle w:val="Titre"/>
      </w:pPr>
      <w:r>
        <w:t>P _App-Audit</w:t>
      </w:r>
    </w:p>
    <w:p w14:paraId="4C6F3852" w14:textId="392A516F" w:rsidR="000E7483" w:rsidRDefault="004A18EA" w:rsidP="00D275C6">
      <w:pPr>
        <w:spacing w:before="2400"/>
        <w:jc w:val="center"/>
        <w:rPr>
          <w:rFonts w:cs="Arial"/>
          <w:sz w:val="22"/>
          <w:szCs w:val="22"/>
        </w:rPr>
      </w:pPr>
      <w:r w:rsidRPr="004A18EA">
        <w:rPr>
          <w:noProof/>
        </w:rPr>
        <w:drawing>
          <wp:inline distT="0" distB="0" distL="0" distR="0" wp14:anchorId="2782E724" wp14:editId="054DD907">
            <wp:extent cx="5759450" cy="3239770"/>
            <wp:effectExtent l="0" t="0" r="0" b="0"/>
            <wp:docPr id="777993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9E1E" w14:textId="56750BDE" w:rsidR="007F30AE" w:rsidRPr="000E7483" w:rsidRDefault="007F30AE" w:rsidP="000E7483">
      <w:pPr>
        <w:spacing w:before="2000"/>
        <w:jc w:val="center"/>
      </w:pPr>
      <w:r w:rsidRPr="000E7483">
        <w:t xml:space="preserve"> </w:t>
      </w:r>
      <w:r w:rsidR="000F6C27">
        <w:t xml:space="preserve">Meron Essayas </w:t>
      </w:r>
      <w:r w:rsidRPr="000E7483">
        <w:t>– Classe</w:t>
      </w:r>
      <w:r w:rsidR="000F6C27">
        <w:t xml:space="preserve"> FID2</w:t>
      </w:r>
    </w:p>
    <w:p w14:paraId="2C7493A8" w14:textId="4C6AD100" w:rsidR="007F30AE" w:rsidRPr="000E7483" w:rsidRDefault="007F30AE" w:rsidP="000E7483">
      <w:pPr>
        <w:jc w:val="center"/>
      </w:pPr>
      <w:r w:rsidRPr="000E7483">
        <w:t>Lieu</w:t>
      </w:r>
      <w:r w:rsidR="000F6C27">
        <w:t xml:space="preserve"> - Lausanne</w:t>
      </w:r>
    </w:p>
    <w:p w14:paraId="12D778B4" w14:textId="4EF5F937" w:rsidR="007F30AE" w:rsidRPr="000E7483" w:rsidRDefault="007F30AE" w:rsidP="000F6C27">
      <w:pPr>
        <w:jc w:val="center"/>
      </w:pPr>
      <w:r w:rsidRPr="000E7483">
        <w:t>Durée</w:t>
      </w:r>
      <w:r w:rsidR="000F6C27">
        <w:t xml:space="preserve"> - 8 semaines</w:t>
      </w:r>
    </w:p>
    <w:p w14:paraId="6F3E54D3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0243996F" w14:textId="19323724" w:rsidR="00F656A8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4279052" w:history="1">
        <w:r w:rsidR="00F656A8" w:rsidRPr="002912A0">
          <w:rPr>
            <w:rStyle w:val="Lienhypertexte"/>
            <w:noProof/>
          </w:rPr>
          <w:t>1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Introduction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_Toc214279052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7661DA2A" w14:textId="72FAFE70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53" w:history="1">
        <w:r w:rsidR="00F656A8" w:rsidRPr="002912A0">
          <w:rPr>
            <w:rStyle w:val="Lienhypertexte"/>
            <w:noProof/>
          </w:rPr>
          <w:t>2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Broken access control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_Toc214279053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22FB68DC" w14:textId="79756228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54" w:history="1">
        <w:r w:rsidR="00F656A8" w:rsidRPr="002912A0">
          <w:rPr>
            <w:rStyle w:val="Lienhypertexte"/>
            <w:noProof/>
          </w:rPr>
          <w:t>2.1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_Toc214279054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21F2842F" w14:textId="6D6E2468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55" w:history="1">
        <w:r w:rsidR="00F656A8" w:rsidRPr="002912A0">
          <w:rPr>
            <w:rStyle w:val="Lienhypertexte"/>
            <w:noProof/>
          </w:rPr>
          <w:t>2.2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_Toc214279055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FC5C4C1" w14:textId="35A4A2E0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56" w:history="1">
        <w:r w:rsidR="00F656A8" w:rsidRPr="002912A0">
          <w:rPr>
            <w:rStyle w:val="Lienhypertexte"/>
            <w:noProof/>
          </w:rPr>
          <w:t>2.3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_Toc214279056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111A1D79" w14:textId="67A37B6D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57" w:history="1">
        <w:r w:rsidR="00F656A8" w:rsidRPr="002912A0">
          <w:rPr>
            <w:rStyle w:val="Lienhypertexte"/>
            <w:noProof/>
          </w:rPr>
          <w:t>3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Cryptographic Failures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_Toc214279057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31E95A17" w14:textId="359C3EA7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58" w:history="1">
        <w:r w:rsidR="00F656A8" w:rsidRPr="002912A0">
          <w:rPr>
            <w:rStyle w:val="Lienhypertexte"/>
            <w:noProof/>
          </w:rPr>
          <w:t>3.1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_Toc214279058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031E17F" w14:textId="21A7590B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59" w:history="1">
        <w:r w:rsidR="00F656A8" w:rsidRPr="002912A0">
          <w:rPr>
            <w:rStyle w:val="Lienhypertexte"/>
            <w:noProof/>
          </w:rPr>
          <w:t>3.2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_Toc214279059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74A4A75D" w14:textId="14DC704F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0" w:history="1">
        <w:r w:rsidR="00F656A8" w:rsidRPr="002912A0">
          <w:rPr>
            <w:rStyle w:val="Lienhypertexte"/>
            <w:noProof/>
          </w:rPr>
          <w:t>3.3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_Toc214279060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BB5A001" w14:textId="012F6545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61" w:history="1">
        <w:r w:rsidR="00F656A8" w:rsidRPr="002912A0">
          <w:rPr>
            <w:rStyle w:val="Lienhypertexte"/>
            <w:noProof/>
          </w:rPr>
          <w:t>4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Injection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_Toc214279061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31C84511" w14:textId="1FE9DCC7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2" w:history="1">
        <w:r w:rsidR="00F656A8" w:rsidRPr="002912A0">
          <w:rPr>
            <w:rStyle w:val="Lienhypertexte"/>
            <w:noProof/>
          </w:rPr>
          <w:t>4.1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_Toc214279062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B0E7D02" w14:textId="04B6D46A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3" w:history="1">
        <w:r w:rsidR="00F656A8" w:rsidRPr="002912A0">
          <w:rPr>
            <w:rStyle w:val="Lienhypertexte"/>
            <w:noProof/>
          </w:rPr>
          <w:t>4.2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_Toc214279063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25DE9BC8" w14:textId="74C79945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4" w:history="1">
        <w:r w:rsidR="00F656A8" w:rsidRPr="002912A0">
          <w:rPr>
            <w:rStyle w:val="Lienhypertexte"/>
            <w:noProof/>
          </w:rPr>
          <w:t>4.3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_Toc214279064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80B0A6A" w14:textId="790B9266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65" w:history="1">
        <w:r w:rsidR="00F656A8" w:rsidRPr="002912A0">
          <w:rPr>
            <w:rStyle w:val="Lienhypertexte"/>
            <w:noProof/>
            <w:lang w:val="en-US"/>
          </w:rPr>
          <w:t>5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Insecure Design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_Toc214279065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0A9B7EA5" w14:textId="4E690597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6" w:history="1">
        <w:r w:rsidR="00F656A8" w:rsidRPr="002912A0">
          <w:rPr>
            <w:rStyle w:val="Lienhypertexte"/>
            <w:noProof/>
          </w:rPr>
          <w:t>5.1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_Toc214279066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0A563645" w14:textId="46A598C4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7" w:history="1">
        <w:r w:rsidR="00F656A8" w:rsidRPr="002912A0">
          <w:rPr>
            <w:rStyle w:val="Lienhypertexte"/>
            <w:noProof/>
          </w:rPr>
          <w:t>5.2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_Toc214279067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286C9CA1" w14:textId="6111C018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68" w:history="1">
        <w:r w:rsidR="00F656A8" w:rsidRPr="002912A0">
          <w:rPr>
            <w:rStyle w:val="Lienhypertexte"/>
            <w:noProof/>
          </w:rPr>
          <w:t>5.3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_Toc214279068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9C1A2BB" w14:textId="5FCF89FF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69" w:history="1">
        <w:r w:rsidR="00F656A8" w:rsidRPr="002912A0">
          <w:rPr>
            <w:rStyle w:val="Lienhypertexte"/>
            <w:noProof/>
            <w:lang w:val="en-US"/>
          </w:rPr>
          <w:t>6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Security Misconfiguration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_Toc214279069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448CBC65" w14:textId="5674D2E3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0" w:history="1">
        <w:r w:rsidR="00F656A8" w:rsidRPr="002912A0">
          <w:rPr>
            <w:rStyle w:val="Lienhypertexte"/>
            <w:noProof/>
          </w:rPr>
          <w:t>6.1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_Toc214279070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66244E13" w14:textId="1C21D72D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1" w:history="1">
        <w:r w:rsidR="00F656A8" w:rsidRPr="002912A0">
          <w:rPr>
            <w:rStyle w:val="Lienhypertexte"/>
            <w:noProof/>
          </w:rPr>
          <w:t>6.2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_Toc214279071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19D41183" w14:textId="591983BD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2" w:history="1">
        <w:r w:rsidR="00F656A8" w:rsidRPr="002912A0">
          <w:rPr>
            <w:rStyle w:val="Lienhypertexte"/>
            <w:noProof/>
          </w:rPr>
          <w:t>6.3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_Toc214279072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3</w:t>
        </w:r>
        <w:r w:rsidR="00F656A8">
          <w:rPr>
            <w:noProof/>
            <w:webHidden/>
          </w:rPr>
          <w:fldChar w:fldCharType="end"/>
        </w:r>
      </w:hyperlink>
    </w:p>
    <w:p w14:paraId="77B08390" w14:textId="55A0F643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73" w:history="1">
        <w:r w:rsidR="00F656A8" w:rsidRPr="002912A0">
          <w:rPr>
            <w:rStyle w:val="Lienhypertexte"/>
            <w:noProof/>
            <w:lang w:val="en-US"/>
          </w:rPr>
          <w:t>7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Vulnerable and Outdated Components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_Toc214279073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49B41543" w14:textId="437C3569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4" w:history="1">
        <w:r w:rsidR="00F656A8" w:rsidRPr="002912A0">
          <w:rPr>
            <w:rStyle w:val="Lienhypertexte"/>
            <w:noProof/>
          </w:rPr>
          <w:t>7.1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_Toc214279074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1CA07F30" w14:textId="47DC079D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5" w:history="1">
        <w:r w:rsidR="00F656A8" w:rsidRPr="002912A0">
          <w:rPr>
            <w:rStyle w:val="Lienhypertexte"/>
            <w:noProof/>
          </w:rPr>
          <w:t>7.2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_Toc214279075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543C11BA" w14:textId="4BA6D2F7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6" w:history="1">
        <w:r w:rsidR="00F656A8" w:rsidRPr="002912A0">
          <w:rPr>
            <w:rStyle w:val="Lienhypertexte"/>
            <w:noProof/>
          </w:rPr>
          <w:t>7.3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_Toc214279076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1F80FCBE" w14:textId="1E83FD73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77" w:history="1">
        <w:r w:rsidR="00F656A8" w:rsidRPr="002912A0">
          <w:rPr>
            <w:rStyle w:val="Lienhypertexte"/>
            <w:noProof/>
            <w:lang w:val="en-US"/>
          </w:rPr>
          <w:t>8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Identification and Authentication Failures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_Toc214279077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326CB547" w14:textId="4793208D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8" w:history="1">
        <w:r w:rsidR="00F656A8" w:rsidRPr="002912A0">
          <w:rPr>
            <w:rStyle w:val="Lienhypertexte"/>
            <w:noProof/>
          </w:rPr>
          <w:t>8.1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_Toc214279078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0F733DBC" w14:textId="7E69F995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79" w:history="1">
        <w:r w:rsidR="00F656A8" w:rsidRPr="002912A0">
          <w:rPr>
            <w:rStyle w:val="Lienhypertexte"/>
            <w:noProof/>
          </w:rPr>
          <w:t>8.2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_Toc214279079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53142013" w14:textId="4094E614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0" w:history="1">
        <w:r w:rsidR="00F656A8" w:rsidRPr="002912A0">
          <w:rPr>
            <w:rStyle w:val="Lienhypertexte"/>
            <w:noProof/>
          </w:rPr>
          <w:t>8.3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_Toc214279080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461F5D62" w14:textId="16FDD682" w:rsidR="00F656A8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81" w:history="1">
        <w:r w:rsidR="00F656A8" w:rsidRPr="002912A0">
          <w:rPr>
            <w:rStyle w:val="Lienhypertexte"/>
            <w:noProof/>
            <w:lang w:val="en-US"/>
          </w:rPr>
          <w:t>9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Software and Data Integrity Failures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_Toc214279081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3C4E4255" w14:textId="6C81BD59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2" w:history="1">
        <w:r w:rsidR="00F656A8" w:rsidRPr="002912A0">
          <w:rPr>
            <w:rStyle w:val="Lienhypertexte"/>
            <w:noProof/>
          </w:rPr>
          <w:t>9.1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_Toc214279082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21538688" w14:textId="54F4C6F6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3" w:history="1">
        <w:r w:rsidR="00F656A8" w:rsidRPr="002912A0">
          <w:rPr>
            <w:rStyle w:val="Lienhypertexte"/>
            <w:noProof/>
          </w:rPr>
          <w:t>9.2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_Toc214279083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1C5CC61B" w14:textId="3ABDF4BE" w:rsidR="00F656A8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4" w:history="1">
        <w:r w:rsidR="00F656A8" w:rsidRPr="002912A0">
          <w:rPr>
            <w:rStyle w:val="Lienhypertexte"/>
            <w:noProof/>
          </w:rPr>
          <w:t>9.3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_Toc214279084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2E28C437" w14:textId="4FB2EDE5" w:rsidR="00F656A8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85" w:history="1">
        <w:r w:rsidR="00F656A8" w:rsidRPr="002912A0">
          <w:rPr>
            <w:rStyle w:val="Lienhypertexte"/>
            <w:noProof/>
            <w:lang w:val="en-US"/>
          </w:rPr>
          <w:t>10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Security Logging and Monitoring Failures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_Toc214279085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6CFC339E" w14:textId="1188EBEE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6" w:history="1">
        <w:r w:rsidR="00F656A8" w:rsidRPr="002912A0">
          <w:rPr>
            <w:rStyle w:val="Lienhypertexte"/>
            <w:noProof/>
          </w:rPr>
          <w:t>10.1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_Toc214279086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225512BC" w14:textId="51FC43DF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7" w:history="1">
        <w:r w:rsidR="00F656A8" w:rsidRPr="002912A0">
          <w:rPr>
            <w:rStyle w:val="Lienhypertexte"/>
            <w:noProof/>
          </w:rPr>
          <w:t>10.2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_Toc214279087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34BC8426" w14:textId="6B9670CE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88" w:history="1">
        <w:r w:rsidR="00F656A8" w:rsidRPr="002912A0">
          <w:rPr>
            <w:rStyle w:val="Lienhypertexte"/>
            <w:noProof/>
          </w:rPr>
          <w:t>10.3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_Toc214279088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3F267514" w14:textId="6A54EF24" w:rsidR="00F656A8" w:rsidRDefault="00000000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4279089" w:history="1">
        <w:r w:rsidR="00F656A8" w:rsidRPr="002912A0">
          <w:rPr>
            <w:rStyle w:val="Lienhypertexte"/>
            <w:noProof/>
            <w:lang w:val="en-US"/>
          </w:rPr>
          <w:t>11</w:t>
        </w:r>
        <w:r w:rsidR="00F656A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  <w:lang w:val="en-US"/>
          </w:rPr>
          <w:t>SERVER-SIDE Request Forgery (SSRF)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_Toc214279089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416660D9" w14:textId="5B17402F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90" w:history="1">
        <w:r w:rsidR="00F656A8" w:rsidRPr="002912A0">
          <w:rPr>
            <w:rStyle w:val="Lienhypertexte"/>
            <w:noProof/>
          </w:rPr>
          <w:t>11.1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Exemple du code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_Toc214279090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0F9E43D8" w14:textId="156BBB77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91" w:history="1">
        <w:r w:rsidR="00F656A8" w:rsidRPr="002912A0">
          <w:rPr>
            <w:rStyle w:val="Lienhypertexte"/>
            <w:noProof/>
          </w:rPr>
          <w:t>11.2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Statut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_Toc214279091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459D753C" w14:textId="5FFA423D" w:rsidR="00F656A8" w:rsidRDefault="00000000">
      <w:pPr>
        <w:pStyle w:val="TM2"/>
        <w:tabs>
          <w:tab w:val="left" w:pos="10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4279092" w:history="1">
        <w:r w:rsidR="00F656A8" w:rsidRPr="002912A0">
          <w:rPr>
            <w:rStyle w:val="Lienhypertexte"/>
            <w:noProof/>
          </w:rPr>
          <w:t>11.3</w:t>
        </w:r>
        <w:r w:rsidR="00F656A8"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="00F656A8" w:rsidRPr="002912A0">
          <w:rPr>
            <w:rStyle w:val="Lienhypertexte"/>
            <w:noProof/>
          </w:rPr>
          <w:t>Contre-mesure</w:t>
        </w:r>
        <w:r w:rsidR="00F656A8">
          <w:rPr>
            <w:noProof/>
            <w:webHidden/>
          </w:rPr>
          <w:tab/>
        </w:r>
        <w:r w:rsidR="00F656A8">
          <w:rPr>
            <w:noProof/>
            <w:webHidden/>
          </w:rPr>
          <w:fldChar w:fldCharType="begin"/>
        </w:r>
        <w:r w:rsidR="00F656A8">
          <w:rPr>
            <w:noProof/>
            <w:webHidden/>
          </w:rPr>
          <w:instrText xml:space="preserve"> PAGEREF _Toc214279092 \h </w:instrText>
        </w:r>
        <w:r w:rsidR="00F656A8">
          <w:rPr>
            <w:noProof/>
            <w:webHidden/>
          </w:rPr>
        </w:r>
        <w:r w:rsidR="00F656A8">
          <w:rPr>
            <w:noProof/>
            <w:webHidden/>
          </w:rPr>
          <w:fldChar w:fldCharType="separate"/>
        </w:r>
        <w:r w:rsidR="00F656A8">
          <w:rPr>
            <w:noProof/>
            <w:webHidden/>
          </w:rPr>
          <w:t>4</w:t>
        </w:r>
        <w:r w:rsidR="00F656A8">
          <w:rPr>
            <w:noProof/>
            <w:webHidden/>
          </w:rPr>
          <w:fldChar w:fldCharType="end"/>
        </w:r>
      </w:hyperlink>
    </w:p>
    <w:p w14:paraId="576812C3" w14:textId="44A74860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135852EF" w14:textId="7B6D97C8" w:rsidR="00640A5F" w:rsidRPr="00F664DF" w:rsidRDefault="00473979" w:rsidP="002F4F68">
      <w:pPr>
        <w:pStyle w:val="Titre1"/>
        <w:numPr>
          <w:ilvl w:val="0"/>
          <w:numId w:val="0"/>
        </w:numPr>
        <w:ind w:left="567"/>
      </w:pPr>
      <w:bookmarkStart w:id="0" w:name="_Toc214279052"/>
      <w:r>
        <w:lastRenderedPageBreak/>
        <w:t>Introduction</w:t>
      </w:r>
      <w:bookmarkStart w:id="1" w:name="_Toc532179969"/>
      <w:bookmarkStart w:id="2" w:name="_Toc165969639"/>
      <w:bookmarkEnd w:id="0"/>
    </w:p>
    <w:p w14:paraId="4A17B67D" w14:textId="32CDDC2E" w:rsidR="007F30AE" w:rsidRPr="007F30AE" w:rsidRDefault="00473979" w:rsidP="008E53F9">
      <w:pPr>
        <w:pStyle w:val="Titre1"/>
      </w:pPr>
      <w:bookmarkStart w:id="3" w:name="_Toc214279053"/>
      <w:bookmarkEnd w:id="1"/>
      <w:bookmarkEnd w:id="2"/>
      <w:r>
        <w:t>Broken access control</w:t>
      </w:r>
      <w:bookmarkEnd w:id="3"/>
    </w:p>
    <w:p w14:paraId="51BBE941" w14:textId="5A91FA28" w:rsidR="00473979" w:rsidRDefault="00473979" w:rsidP="00473979">
      <w:pPr>
        <w:pStyle w:val="Titre2"/>
      </w:pPr>
      <w:bookmarkStart w:id="4" w:name="_Toc214279054"/>
      <w:r>
        <w:t>Exemple du code</w:t>
      </w:r>
      <w:bookmarkEnd w:id="4"/>
    </w:p>
    <w:p w14:paraId="36F78495" w14:textId="5E3C3A84" w:rsidR="00EF50FA" w:rsidRPr="00EF50FA" w:rsidRDefault="00BC2E1A" w:rsidP="00EF50FA">
      <w:pPr>
        <w:pStyle w:val="Retraitcorpsdetexte"/>
      </w:pPr>
      <w:r w:rsidRPr="00BC2E1A">
        <w:t xml:space="preserve">Essayer d’accéder à </w:t>
      </w:r>
      <w:hyperlink r:id="rId12" w:history="1">
        <w:r w:rsidR="00EA187D" w:rsidRPr="00F74F8C">
          <w:rPr>
            <w:rStyle w:val="Lienhypertexte"/>
          </w:rPr>
          <w:t>http://localhost/dashboard</w:t>
        </w:r>
      </w:hyperlink>
      <w:r w:rsidR="00EA187D">
        <w:t xml:space="preserve"> </w:t>
      </w:r>
      <w:r w:rsidRPr="00BC2E1A">
        <w:t>sans être connecté.</w:t>
      </w:r>
    </w:p>
    <w:p w14:paraId="2518F159" w14:textId="3EC28901" w:rsidR="00473979" w:rsidRDefault="00473979" w:rsidP="00473979">
      <w:pPr>
        <w:pStyle w:val="Titre2"/>
      </w:pPr>
      <w:bookmarkStart w:id="5" w:name="_Toc214279055"/>
      <w:r>
        <w:t>Statut</w:t>
      </w:r>
      <w:bookmarkEnd w:id="5"/>
    </w:p>
    <w:p w14:paraId="79A7439C" w14:textId="0DE88FA6" w:rsidR="00EF50FA" w:rsidRPr="00EF50FA" w:rsidRDefault="00BC2E1A" w:rsidP="00EF50FA">
      <w:pPr>
        <w:pStyle w:val="Retraitcorpsdetexte"/>
      </w:pPr>
      <w:r w:rsidRPr="00BC2E1A">
        <w:t xml:space="preserve">Lorsque je ne suis pas connecté, l’accès à http://localhost/dashboard est </w:t>
      </w:r>
      <w:r w:rsidRPr="00BC2E1A">
        <w:rPr>
          <w:b/>
          <w:bCs/>
        </w:rPr>
        <w:t>bloqué</w:t>
      </w:r>
      <w:r w:rsidRPr="00BC2E1A">
        <w:t xml:space="preserve"> et je suis redirigé vers la page de connexion.</w:t>
      </w:r>
    </w:p>
    <w:p w14:paraId="783A7E5F" w14:textId="6E088BE1" w:rsidR="00473979" w:rsidRDefault="00473979" w:rsidP="00473979">
      <w:pPr>
        <w:pStyle w:val="Titre2"/>
      </w:pPr>
      <w:bookmarkStart w:id="6" w:name="_Toc214279056"/>
      <w:r>
        <w:t>Contre-mesure</w:t>
      </w:r>
      <w:bookmarkEnd w:id="6"/>
    </w:p>
    <w:p w14:paraId="6FE3CF5A" w14:textId="216C0914" w:rsidR="00EF50FA" w:rsidRDefault="00BC2E1A" w:rsidP="006F36D7">
      <w:pPr>
        <w:pStyle w:val="Retraitcorpsdetexte3"/>
        <w:ind w:left="1134"/>
      </w:pPr>
      <w:r w:rsidRPr="00BC2E1A">
        <w:t>Aucune contre-mesure nécessaire, le contrôle d’accès fonctionne correctement.</w:t>
      </w:r>
    </w:p>
    <w:p w14:paraId="649D0C58" w14:textId="77777777" w:rsidR="005260A1" w:rsidRDefault="005260A1" w:rsidP="006F36D7">
      <w:pPr>
        <w:pStyle w:val="Retraitcorpsdetexte3"/>
        <w:ind w:left="1134"/>
      </w:pPr>
    </w:p>
    <w:p w14:paraId="3A7FC107" w14:textId="77777777" w:rsidR="005260A1" w:rsidRDefault="005260A1" w:rsidP="006F36D7">
      <w:pPr>
        <w:pStyle w:val="Retraitcorpsdetexte3"/>
        <w:ind w:left="1134"/>
      </w:pPr>
    </w:p>
    <w:p w14:paraId="091D223C" w14:textId="77777777" w:rsidR="005260A1" w:rsidRDefault="005260A1" w:rsidP="006F36D7">
      <w:pPr>
        <w:pStyle w:val="Retraitcorpsdetexte3"/>
        <w:ind w:left="1134"/>
      </w:pPr>
    </w:p>
    <w:p w14:paraId="7832D0FE" w14:textId="77777777" w:rsidR="005260A1" w:rsidRDefault="005260A1" w:rsidP="006F36D7">
      <w:pPr>
        <w:pStyle w:val="Retraitcorpsdetexte3"/>
        <w:ind w:left="1134"/>
      </w:pPr>
    </w:p>
    <w:p w14:paraId="6B90C2EA" w14:textId="77777777" w:rsidR="005260A1" w:rsidRDefault="005260A1" w:rsidP="006F36D7">
      <w:pPr>
        <w:pStyle w:val="Retraitcorpsdetexte3"/>
        <w:ind w:left="1134"/>
      </w:pPr>
    </w:p>
    <w:p w14:paraId="6479A9FE" w14:textId="77777777" w:rsidR="005260A1" w:rsidRDefault="005260A1" w:rsidP="006F36D7">
      <w:pPr>
        <w:pStyle w:val="Retraitcorpsdetexte3"/>
        <w:ind w:left="1134"/>
      </w:pPr>
    </w:p>
    <w:p w14:paraId="714513F8" w14:textId="77777777" w:rsidR="005260A1" w:rsidRDefault="005260A1" w:rsidP="006F36D7">
      <w:pPr>
        <w:pStyle w:val="Retraitcorpsdetexte3"/>
        <w:ind w:left="1134"/>
      </w:pPr>
    </w:p>
    <w:p w14:paraId="65C668B0" w14:textId="77777777" w:rsidR="005260A1" w:rsidRDefault="005260A1" w:rsidP="006F36D7">
      <w:pPr>
        <w:pStyle w:val="Retraitcorpsdetexte3"/>
        <w:ind w:left="1134"/>
      </w:pPr>
    </w:p>
    <w:p w14:paraId="4E4852C5" w14:textId="77777777" w:rsidR="005260A1" w:rsidRDefault="005260A1" w:rsidP="006F36D7">
      <w:pPr>
        <w:pStyle w:val="Retraitcorpsdetexte3"/>
        <w:ind w:left="1134"/>
      </w:pPr>
    </w:p>
    <w:p w14:paraId="5E39060A" w14:textId="77777777" w:rsidR="005260A1" w:rsidRDefault="005260A1" w:rsidP="006F36D7">
      <w:pPr>
        <w:pStyle w:val="Retraitcorpsdetexte3"/>
        <w:ind w:left="1134"/>
      </w:pPr>
    </w:p>
    <w:p w14:paraId="28B78408" w14:textId="77777777" w:rsidR="005260A1" w:rsidRDefault="005260A1" w:rsidP="006F36D7">
      <w:pPr>
        <w:pStyle w:val="Retraitcorpsdetexte3"/>
        <w:ind w:left="1134"/>
      </w:pPr>
    </w:p>
    <w:p w14:paraId="180AB7B2" w14:textId="77777777" w:rsidR="005260A1" w:rsidRDefault="005260A1" w:rsidP="006F36D7">
      <w:pPr>
        <w:pStyle w:val="Retraitcorpsdetexte3"/>
        <w:ind w:left="1134"/>
      </w:pPr>
    </w:p>
    <w:p w14:paraId="7FBA1EA8" w14:textId="77777777" w:rsidR="005260A1" w:rsidRDefault="005260A1" w:rsidP="006F36D7">
      <w:pPr>
        <w:pStyle w:val="Retraitcorpsdetexte3"/>
        <w:ind w:left="1134"/>
      </w:pPr>
    </w:p>
    <w:p w14:paraId="6428FE0D" w14:textId="77777777" w:rsidR="005260A1" w:rsidRDefault="005260A1" w:rsidP="006F36D7">
      <w:pPr>
        <w:pStyle w:val="Retraitcorpsdetexte3"/>
        <w:ind w:left="1134"/>
      </w:pPr>
    </w:p>
    <w:p w14:paraId="56DE2572" w14:textId="77777777" w:rsidR="005260A1" w:rsidRDefault="005260A1" w:rsidP="006F36D7">
      <w:pPr>
        <w:pStyle w:val="Retraitcorpsdetexte3"/>
        <w:ind w:left="1134"/>
      </w:pPr>
    </w:p>
    <w:p w14:paraId="112E4515" w14:textId="77777777" w:rsidR="005260A1" w:rsidRDefault="005260A1" w:rsidP="006F36D7">
      <w:pPr>
        <w:pStyle w:val="Retraitcorpsdetexte3"/>
        <w:ind w:left="1134"/>
      </w:pPr>
    </w:p>
    <w:p w14:paraId="5618A977" w14:textId="77777777" w:rsidR="005260A1" w:rsidRDefault="005260A1" w:rsidP="006F36D7">
      <w:pPr>
        <w:pStyle w:val="Retraitcorpsdetexte3"/>
        <w:ind w:left="1134"/>
      </w:pPr>
    </w:p>
    <w:p w14:paraId="3E0E75FE" w14:textId="77777777" w:rsidR="005260A1" w:rsidRDefault="005260A1" w:rsidP="006F36D7">
      <w:pPr>
        <w:pStyle w:val="Retraitcorpsdetexte3"/>
        <w:ind w:left="1134"/>
      </w:pPr>
    </w:p>
    <w:p w14:paraId="1B9CDACC" w14:textId="77777777" w:rsidR="005260A1" w:rsidRDefault="005260A1" w:rsidP="006F36D7">
      <w:pPr>
        <w:pStyle w:val="Retraitcorpsdetexte3"/>
        <w:ind w:left="1134"/>
      </w:pPr>
    </w:p>
    <w:p w14:paraId="14CA094E" w14:textId="77777777" w:rsidR="005260A1" w:rsidRDefault="005260A1" w:rsidP="006F36D7">
      <w:pPr>
        <w:pStyle w:val="Retraitcorpsdetexte3"/>
        <w:ind w:left="1134"/>
      </w:pPr>
    </w:p>
    <w:p w14:paraId="37CDAFDC" w14:textId="77777777" w:rsidR="005260A1" w:rsidRDefault="005260A1" w:rsidP="006F36D7">
      <w:pPr>
        <w:pStyle w:val="Retraitcorpsdetexte3"/>
        <w:ind w:left="1134"/>
      </w:pPr>
    </w:p>
    <w:p w14:paraId="50DEC026" w14:textId="77777777" w:rsidR="005260A1" w:rsidRDefault="005260A1" w:rsidP="006F36D7">
      <w:pPr>
        <w:pStyle w:val="Retraitcorpsdetexte3"/>
        <w:ind w:left="1134"/>
      </w:pPr>
    </w:p>
    <w:p w14:paraId="14299714" w14:textId="77777777" w:rsidR="005260A1" w:rsidRDefault="005260A1" w:rsidP="006F36D7">
      <w:pPr>
        <w:pStyle w:val="Retraitcorpsdetexte3"/>
        <w:ind w:left="1134"/>
      </w:pPr>
    </w:p>
    <w:p w14:paraId="0DD0D797" w14:textId="77777777" w:rsidR="005260A1" w:rsidRDefault="005260A1" w:rsidP="006F36D7">
      <w:pPr>
        <w:pStyle w:val="Retraitcorpsdetexte3"/>
        <w:ind w:left="1134"/>
      </w:pPr>
    </w:p>
    <w:p w14:paraId="5F3079CA" w14:textId="77777777" w:rsidR="005260A1" w:rsidRPr="00EF50FA" w:rsidRDefault="005260A1" w:rsidP="006F36D7">
      <w:pPr>
        <w:pStyle w:val="Retraitcorpsdetexte3"/>
        <w:ind w:left="1134"/>
      </w:pPr>
    </w:p>
    <w:p w14:paraId="25DA13B2" w14:textId="77777777" w:rsidR="00473979" w:rsidRDefault="00473979" w:rsidP="00473979">
      <w:pPr>
        <w:pStyle w:val="Titre1"/>
      </w:pPr>
      <w:bookmarkStart w:id="7" w:name="_Toc214279057"/>
      <w:r w:rsidRPr="00473979">
        <w:lastRenderedPageBreak/>
        <w:t>Cryptographic Failures</w:t>
      </w:r>
      <w:bookmarkEnd w:id="7"/>
    </w:p>
    <w:p w14:paraId="05B0C435" w14:textId="77777777" w:rsidR="00473979" w:rsidRDefault="00473979" w:rsidP="00473979">
      <w:pPr>
        <w:pStyle w:val="Titre2"/>
      </w:pPr>
      <w:bookmarkStart w:id="8" w:name="_Toc214279058"/>
      <w:r>
        <w:t>Exemple du code</w:t>
      </w:r>
      <w:bookmarkEnd w:id="8"/>
    </w:p>
    <w:p w14:paraId="214B7CA8" w14:textId="67CA47AE" w:rsidR="006271AE" w:rsidRPr="006271AE" w:rsidRDefault="006271AE" w:rsidP="006271AE">
      <w:pPr>
        <w:pStyle w:val="Retraitcorpsdetexte"/>
        <w:ind w:left="1494"/>
      </w:pPr>
      <w:r w:rsidRPr="006271AE">
        <w:t xml:space="preserve">Vérification de la présence et de la validité de APP_KEY dans le </w:t>
      </w:r>
      <w:proofErr w:type="gramStart"/>
      <w:r w:rsidRPr="006271AE">
        <w:t>fichier .</w:t>
      </w:r>
      <w:proofErr w:type="gramEnd"/>
      <w:r w:rsidRPr="006271AE">
        <w:t>env.</w:t>
      </w:r>
    </w:p>
    <w:p w14:paraId="67F9EA68" w14:textId="3BB4A374" w:rsidR="006271AE" w:rsidRPr="006271AE" w:rsidRDefault="006271AE" w:rsidP="006271AE">
      <w:pPr>
        <w:pStyle w:val="Retraitcorpsdetexte"/>
        <w:ind w:left="1494"/>
      </w:pPr>
      <w:r w:rsidRPr="006271AE">
        <w:t>Vérification du chiffrement des cookies de session.</w:t>
      </w:r>
    </w:p>
    <w:p w14:paraId="7129ED98" w14:textId="2527336E" w:rsidR="003A49DC" w:rsidRPr="003A49DC" w:rsidRDefault="006271AE" w:rsidP="006271AE">
      <w:pPr>
        <w:pStyle w:val="Retraitcorpsdetexte"/>
        <w:ind w:left="1494"/>
      </w:pPr>
      <w:r w:rsidRPr="006271AE">
        <w:t>Vérification de l’absence d’informations sensibles en clair</w:t>
      </w:r>
    </w:p>
    <w:p w14:paraId="6963DF05" w14:textId="77777777" w:rsidR="00473979" w:rsidRDefault="00473979" w:rsidP="00473979">
      <w:pPr>
        <w:pStyle w:val="Titre2"/>
      </w:pPr>
      <w:bookmarkStart w:id="9" w:name="_Toc214279059"/>
      <w:r>
        <w:t>Statut</w:t>
      </w:r>
      <w:bookmarkEnd w:id="9"/>
    </w:p>
    <w:p w14:paraId="25493BB7" w14:textId="77777777" w:rsidR="006271AE" w:rsidRPr="006271AE" w:rsidRDefault="006271AE" w:rsidP="006271AE">
      <w:pPr>
        <w:pStyle w:val="Retraitcorpsdetexte"/>
      </w:pPr>
      <w:r w:rsidRPr="006271AE">
        <w:t xml:space="preserve">Le </w:t>
      </w:r>
      <w:proofErr w:type="gramStart"/>
      <w:r w:rsidRPr="006271AE">
        <w:t>fichier .</w:t>
      </w:r>
      <w:proofErr w:type="spellStart"/>
      <w:r w:rsidRPr="006271AE">
        <w:t>env</w:t>
      </w:r>
      <w:proofErr w:type="spellEnd"/>
      <w:proofErr w:type="gramEnd"/>
      <w:r w:rsidRPr="006271AE">
        <w:t xml:space="preserve"> contient une clé d’application valide :</w:t>
      </w:r>
    </w:p>
    <w:p w14:paraId="73FA2E87" w14:textId="163EC112" w:rsidR="006271AE" w:rsidRPr="006271AE" w:rsidRDefault="006271AE" w:rsidP="00A517FA">
      <w:pPr>
        <w:pStyle w:val="Retraitcorpsdetexte"/>
        <w:jc w:val="center"/>
      </w:pPr>
      <w:r>
        <w:rPr>
          <w:noProof/>
        </w:rPr>
        <w:drawing>
          <wp:inline distT="0" distB="0" distL="0" distR="0" wp14:anchorId="008197C6" wp14:editId="06A83E4E">
            <wp:extent cx="4781550" cy="1133475"/>
            <wp:effectExtent l="0" t="0" r="0" b="9525"/>
            <wp:docPr id="1194556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C4BE" w14:textId="77777777" w:rsidR="00473979" w:rsidRDefault="00473979" w:rsidP="00473979">
      <w:pPr>
        <w:pStyle w:val="Titre2"/>
      </w:pPr>
      <w:bookmarkStart w:id="10" w:name="_Toc214279060"/>
      <w:r>
        <w:t>Contre-mesure</w:t>
      </w:r>
      <w:bookmarkEnd w:id="10"/>
    </w:p>
    <w:p w14:paraId="4C0D41B2" w14:textId="77777777" w:rsidR="003A49DC" w:rsidRPr="003A49DC" w:rsidRDefault="003A49DC" w:rsidP="003A49DC">
      <w:pPr>
        <w:pStyle w:val="Retraitcorpsdetexte"/>
      </w:pPr>
      <w:r w:rsidRPr="003A49DC">
        <w:t>Aucune contre</w:t>
      </w:r>
      <w:r w:rsidRPr="003A49DC">
        <w:noBreakHyphen/>
        <w:t>mesure nécessaire pour l’environnement local.</w:t>
      </w:r>
      <w:r w:rsidRPr="003A49DC">
        <w:br/>
        <w:t>Pour un déploiement réel :</w:t>
      </w:r>
    </w:p>
    <w:p w14:paraId="339E1BF0" w14:textId="77777777" w:rsidR="003A49DC" w:rsidRPr="003A49DC" w:rsidRDefault="003A49DC" w:rsidP="003A49DC">
      <w:pPr>
        <w:pStyle w:val="Retraitcorpsdetexte"/>
        <w:numPr>
          <w:ilvl w:val="0"/>
          <w:numId w:val="48"/>
        </w:numPr>
      </w:pPr>
      <w:r w:rsidRPr="003A49DC">
        <w:t>Forcer l’utilisation de HTTPS</w:t>
      </w:r>
    </w:p>
    <w:p w14:paraId="53A28A99" w14:textId="77777777" w:rsidR="003A49DC" w:rsidRPr="003A49DC" w:rsidRDefault="003A49DC" w:rsidP="003A49DC">
      <w:pPr>
        <w:pStyle w:val="Retraitcorpsdetexte"/>
        <w:numPr>
          <w:ilvl w:val="0"/>
          <w:numId w:val="48"/>
        </w:numPr>
      </w:pPr>
      <w:r w:rsidRPr="003A49DC">
        <w:t>Activer SESSION_SECURE_COOKIE=</w:t>
      </w:r>
      <w:proofErr w:type="spellStart"/>
      <w:r w:rsidRPr="003A49DC">
        <w:t>true</w:t>
      </w:r>
      <w:proofErr w:type="spellEnd"/>
    </w:p>
    <w:p w14:paraId="3B549CB7" w14:textId="4C62056D" w:rsidR="00A517FA" w:rsidRDefault="003A49DC" w:rsidP="005260A1">
      <w:pPr>
        <w:pStyle w:val="Retraitcorpsdetexte"/>
        <w:numPr>
          <w:ilvl w:val="0"/>
          <w:numId w:val="48"/>
        </w:numPr>
      </w:pPr>
      <w:r w:rsidRPr="003A49DC">
        <w:t xml:space="preserve">Ne jamais exposer le </w:t>
      </w:r>
      <w:proofErr w:type="gramStart"/>
      <w:r w:rsidRPr="003A49DC">
        <w:t>fichier .</w:t>
      </w:r>
      <w:proofErr w:type="spellStart"/>
      <w:r w:rsidRPr="003A49DC">
        <w:t>env</w:t>
      </w:r>
      <w:proofErr w:type="spellEnd"/>
      <w:proofErr w:type="gramEnd"/>
    </w:p>
    <w:p w14:paraId="5C1651D3" w14:textId="77777777" w:rsidR="005260A1" w:rsidRDefault="005260A1" w:rsidP="005260A1">
      <w:pPr>
        <w:pStyle w:val="Retraitcorpsdetexte"/>
      </w:pPr>
    </w:p>
    <w:p w14:paraId="49D46B2C" w14:textId="77777777" w:rsidR="005260A1" w:rsidRDefault="005260A1" w:rsidP="005260A1">
      <w:pPr>
        <w:pStyle w:val="Retraitcorpsdetexte"/>
      </w:pPr>
    </w:p>
    <w:p w14:paraId="7156DC84" w14:textId="77777777" w:rsidR="005260A1" w:rsidRDefault="005260A1" w:rsidP="005260A1">
      <w:pPr>
        <w:pStyle w:val="Retraitcorpsdetexte"/>
      </w:pPr>
    </w:p>
    <w:p w14:paraId="11E05B99" w14:textId="77777777" w:rsidR="005260A1" w:rsidRDefault="005260A1" w:rsidP="005260A1">
      <w:pPr>
        <w:pStyle w:val="Retraitcorpsdetexte"/>
      </w:pPr>
    </w:p>
    <w:p w14:paraId="513D2CA1" w14:textId="77777777" w:rsidR="005260A1" w:rsidRDefault="005260A1" w:rsidP="005260A1">
      <w:pPr>
        <w:pStyle w:val="Retraitcorpsdetexte"/>
      </w:pPr>
    </w:p>
    <w:p w14:paraId="3E4F81D9" w14:textId="77777777" w:rsidR="005260A1" w:rsidRDefault="005260A1" w:rsidP="005260A1">
      <w:pPr>
        <w:pStyle w:val="Retraitcorpsdetexte"/>
      </w:pPr>
    </w:p>
    <w:p w14:paraId="131CB439" w14:textId="77777777" w:rsidR="005260A1" w:rsidRDefault="005260A1" w:rsidP="005260A1">
      <w:pPr>
        <w:pStyle w:val="Retraitcorpsdetexte"/>
      </w:pPr>
    </w:p>
    <w:p w14:paraId="167E217C" w14:textId="77777777" w:rsidR="005260A1" w:rsidRDefault="005260A1" w:rsidP="005260A1">
      <w:pPr>
        <w:pStyle w:val="Retraitcorpsdetexte"/>
      </w:pPr>
    </w:p>
    <w:p w14:paraId="00061DB1" w14:textId="77777777" w:rsidR="005260A1" w:rsidRDefault="005260A1" w:rsidP="005260A1">
      <w:pPr>
        <w:pStyle w:val="Retraitcorpsdetexte"/>
      </w:pPr>
    </w:p>
    <w:p w14:paraId="778BCD27" w14:textId="77777777" w:rsidR="005260A1" w:rsidRDefault="005260A1" w:rsidP="005260A1">
      <w:pPr>
        <w:pStyle w:val="Retraitcorpsdetexte"/>
      </w:pPr>
    </w:p>
    <w:p w14:paraId="3F8F1C69" w14:textId="77777777" w:rsidR="005260A1" w:rsidRDefault="005260A1" w:rsidP="005260A1">
      <w:pPr>
        <w:pStyle w:val="Retraitcorpsdetexte"/>
      </w:pPr>
    </w:p>
    <w:p w14:paraId="2282B756" w14:textId="77777777" w:rsidR="005260A1" w:rsidRDefault="005260A1" w:rsidP="005260A1">
      <w:pPr>
        <w:pStyle w:val="Retraitcorpsdetexte"/>
      </w:pPr>
    </w:p>
    <w:p w14:paraId="672BDB32" w14:textId="77777777" w:rsidR="005260A1" w:rsidRDefault="005260A1" w:rsidP="005260A1">
      <w:pPr>
        <w:pStyle w:val="Retraitcorpsdetexte"/>
      </w:pPr>
    </w:p>
    <w:p w14:paraId="42A0E95B" w14:textId="77777777" w:rsidR="005260A1" w:rsidRDefault="005260A1" w:rsidP="005260A1">
      <w:pPr>
        <w:pStyle w:val="Retraitcorpsdetexte"/>
      </w:pPr>
    </w:p>
    <w:p w14:paraId="5605410D" w14:textId="77777777" w:rsidR="005260A1" w:rsidRDefault="005260A1" w:rsidP="005260A1">
      <w:pPr>
        <w:pStyle w:val="Retraitcorpsdetexte"/>
      </w:pPr>
    </w:p>
    <w:p w14:paraId="0FE11D35" w14:textId="77777777" w:rsidR="005260A1" w:rsidRDefault="005260A1" w:rsidP="005260A1">
      <w:pPr>
        <w:pStyle w:val="Retraitcorpsdetexte"/>
      </w:pPr>
    </w:p>
    <w:p w14:paraId="4EEFB331" w14:textId="77777777" w:rsidR="005260A1" w:rsidRDefault="005260A1" w:rsidP="005260A1">
      <w:pPr>
        <w:pStyle w:val="Retraitcorpsdetexte"/>
      </w:pPr>
    </w:p>
    <w:p w14:paraId="6FE4F432" w14:textId="77777777" w:rsidR="005260A1" w:rsidRDefault="005260A1" w:rsidP="005260A1">
      <w:pPr>
        <w:pStyle w:val="Retraitcorpsdetexte"/>
      </w:pPr>
    </w:p>
    <w:p w14:paraId="681A6512" w14:textId="77777777" w:rsidR="005260A1" w:rsidRDefault="005260A1" w:rsidP="005260A1">
      <w:pPr>
        <w:pStyle w:val="Retraitcorpsdetexte"/>
      </w:pPr>
    </w:p>
    <w:p w14:paraId="550F8A2C" w14:textId="77777777" w:rsidR="005260A1" w:rsidRDefault="005260A1" w:rsidP="005260A1">
      <w:pPr>
        <w:pStyle w:val="Retraitcorpsdetexte"/>
      </w:pPr>
    </w:p>
    <w:p w14:paraId="0F9B8ED9" w14:textId="77777777" w:rsidR="005260A1" w:rsidRDefault="005260A1" w:rsidP="005260A1">
      <w:pPr>
        <w:pStyle w:val="Retraitcorpsdetexte"/>
      </w:pPr>
    </w:p>
    <w:p w14:paraId="3DE80630" w14:textId="77777777" w:rsidR="005260A1" w:rsidRDefault="005260A1" w:rsidP="005260A1">
      <w:pPr>
        <w:pStyle w:val="Retraitcorpsdetexte"/>
      </w:pPr>
    </w:p>
    <w:p w14:paraId="4C09910F" w14:textId="77777777" w:rsidR="005260A1" w:rsidRDefault="005260A1" w:rsidP="005260A1">
      <w:pPr>
        <w:pStyle w:val="Retraitcorpsdetexte"/>
      </w:pPr>
    </w:p>
    <w:p w14:paraId="2288D7A6" w14:textId="77777777" w:rsidR="005260A1" w:rsidRDefault="005260A1" w:rsidP="005260A1">
      <w:pPr>
        <w:pStyle w:val="Retraitcorpsdetexte"/>
      </w:pPr>
    </w:p>
    <w:p w14:paraId="1A9DCB82" w14:textId="77777777" w:rsidR="005260A1" w:rsidRDefault="005260A1" w:rsidP="005260A1">
      <w:pPr>
        <w:pStyle w:val="Retraitcorpsdetexte"/>
      </w:pPr>
    </w:p>
    <w:p w14:paraId="1A6F3606" w14:textId="77777777" w:rsidR="005260A1" w:rsidRDefault="005260A1" w:rsidP="005260A1">
      <w:pPr>
        <w:pStyle w:val="Retraitcorpsdetexte"/>
      </w:pPr>
    </w:p>
    <w:p w14:paraId="1E46084E" w14:textId="77777777" w:rsidR="005260A1" w:rsidRDefault="005260A1" w:rsidP="005260A1">
      <w:pPr>
        <w:pStyle w:val="Retraitcorpsdetexte"/>
      </w:pPr>
    </w:p>
    <w:p w14:paraId="02593F58" w14:textId="77777777" w:rsidR="005260A1" w:rsidRDefault="005260A1" w:rsidP="005260A1">
      <w:pPr>
        <w:pStyle w:val="Retraitcorpsdetexte"/>
      </w:pPr>
    </w:p>
    <w:p w14:paraId="71836656" w14:textId="6061D246" w:rsidR="00A517FA" w:rsidRDefault="00A517FA" w:rsidP="00A517FA">
      <w:pPr>
        <w:pStyle w:val="Titre2"/>
      </w:pPr>
      <w:r>
        <w:lastRenderedPageBreak/>
        <w:t>Exemple du code</w:t>
      </w:r>
    </w:p>
    <w:p w14:paraId="6809E27B" w14:textId="60CFE7FE" w:rsidR="00A517FA" w:rsidRDefault="00A517FA" w:rsidP="00A517FA">
      <w:pPr>
        <w:pStyle w:val="Retraitcorpsdetexte"/>
        <w:rPr>
          <w:lang w:val="en-US"/>
        </w:rPr>
      </w:pPr>
      <w:proofErr w:type="spellStart"/>
      <w:proofErr w:type="gramStart"/>
      <w:r w:rsidRPr="00F53955">
        <w:t>app</w:t>
      </w:r>
      <w:proofErr w:type="gramEnd"/>
      <w:r w:rsidRPr="00F53955">
        <w:t>_key</w:t>
      </w:r>
      <w:proofErr w:type="spellEnd"/>
      <w:r w:rsidRPr="00F53955">
        <w:t xml:space="preserve"> retirée et</w:t>
      </w:r>
      <w:r w:rsidR="00F53955" w:rsidRPr="00F53955">
        <w:t xml:space="preserve"> exécuté</w:t>
      </w:r>
      <w:r w:rsidRPr="00F53955">
        <w:t xml:space="preserve"> </w:t>
      </w:r>
      <w:proofErr w:type="spellStart"/>
      <w:r w:rsidRPr="00F53955">
        <w:rPr>
          <w:rFonts w:ascii="Courier New" w:hAnsi="Courier New" w:cs="Courier New"/>
        </w:rPr>
        <w:t>npm</w:t>
      </w:r>
      <w:proofErr w:type="spellEnd"/>
      <w:r w:rsidRPr="00F53955">
        <w:rPr>
          <w:rFonts w:ascii="Courier New" w:hAnsi="Courier New" w:cs="Courier New"/>
        </w:rPr>
        <w:t xml:space="preserve"> run dev</w:t>
      </w:r>
      <w:r w:rsidR="00F53955" w:rsidRPr="00F53955">
        <w:rPr>
          <w:rFonts w:ascii="Courier New" w:hAnsi="Courier New" w:cs="Courier New"/>
        </w:rPr>
        <w:t xml:space="preserve">. </w:t>
      </w:r>
      <w:r w:rsidR="00F53955" w:rsidRPr="00F53955">
        <w:rPr>
          <w:lang w:val="en-US"/>
        </w:rPr>
        <w:t xml:space="preserve">Le </w:t>
      </w:r>
      <w:proofErr w:type="gramStart"/>
      <w:r w:rsidRPr="00A517FA">
        <w:rPr>
          <w:lang w:val="en-US"/>
        </w:rPr>
        <w:t>message :</w:t>
      </w:r>
      <w:proofErr w:type="gramEnd"/>
      <w:r w:rsidRPr="00A517FA">
        <w:rPr>
          <w:lang w:val="en-US"/>
        </w:rPr>
        <w:t xml:space="preserve"> “No application key has been specified”</w:t>
      </w:r>
    </w:p>
    <w:p w14:paraId="1A509D7A" w14:textId="118204C8" w:rsidR="00A517FA" w:rsidRPr="00A517FA" w:rsidRDefault="00A517FA" w:rsidP="00A517FA">
      <w:pPr>
        <w:pStyle w:val="Titre2"/>
        <w:rPr>
          <w:lang w:val="en-US"/>
        </w:rPr>
      </w:pPr>
      <w:proofErr w:type="spellStart"/>
      <w:r>
        <w:rPr>
          <w:lang w:val="en-US"/>
        </w:rPr>
        <w:t>Statut</w:t>
      </w:r>
      <w:proofErr w:type="spellEnd"/>
    </w:p>
    <w:p w14:paraId="5BCA7817" w14:textId="7EF3BAC1" w:rsidR="001D31B4" w:rsidRPr="00A517FA" w:rsidRDefault="00A517FA" w:rsidP="00A517FA">
      <w:pPr>
        <w:pStyle w:val="Corpsdetexte"/>
        <w:ind w:left="1134"/>
      </w:pPr>
      <w:proofErr w:type="spellStart"/>
      <w:r w:rsidRPr="00A517FA">
        <w:rPr>
          <w:b/>
          <w:bCs/>
        </w:rPr>
        <w:t>Cryptographic</w:t>
      </w:r>
      <w:proofErr w:type="spellEnd"/>
      <w:r w:rsidRPr="00A517FA">
        <w:rPr>
          <w:b/>
          <w:bCs/>
        </w:rPr>
        <w:t xml:space="preserve"> Failure</w:t>
      </w:r>
      <w:r w:rsidRPr="00A517FA">
        <w:t xml:space="preserve"> : l’application ne peut pas effectuer correctement les opérations cryptographiques sans clé</w:t>
      </w:r>
    </w:p>
    <w:p w14:paraId="6F092D25" w14:textId="77777777" w:rsidR="001D31B4" w:rsidRPr="00A517FA" w:rsidRDefault="001D31B4" w:rsidP="00D13082">
      <w:pPr>
        <w:pStyle w:val="Corpsdetexte"/>
        <w:ind w:left="0"/>
      </w:pPr>
    </w:p>
    <w:p w14:paraId="604F7582" w14:textId="3AF82C2A" w:rsidR="001D31B4" w:rsidRPr="00A517FA" w:rsidRDefault="00A517FA" w:rsidP="00A517FA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5DC32750" wp14:editId="0554718B">
            <wp:extent cx="5748655" cy="3450590"/>
            <wp:effectExtent l="0" t="0" r="0" b="0"/>
            <wp:docPr id="1549840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EB4D" w14:textId="185CC747" w:rsidR="001D31B4" w:rsidRDefault="001D31B4" w:rsidP="00D13082">
      <w:pPr>
        <w:pStyle w:val="Corpsdetexte"/>
        <w:ind w:left="0"/>
      </w:pPr>
    </w:p>
    <w:p w14:paraId="223169EC" w14:textId="5C267A28" w:rsidR="00A517FA" w:rsidRPr="00A517FA" w:rsidRDefault="009A764D" w:rsidP="009A764D">
      <w:pPr>
        <w:pStyle w:val="Titre2"/>
      </w:pPr>
      <w:r>
        <w:t>Contre-mesure</w:t>
      </w:r>
    </w:p>
    <w:p w14:paraId="15835478" w14:textId="77777777" w:rsidR="009A764D" w:rsidRDefault="009A764D" w:rsidP="009A764D">
      <w:pPr>
        <w:pStyle w:val="Corpsdetexte"/>
        <w:numPr>
          <w:ilvl w:val="0"/>
          <w:numId w:val="55"/>
        </w:numPr>
      </w:pPr>
      <w:r w:rsidRPr="009A764D">
        <w:t xml:space="preserve">Définir correctement </w:t>
      </w:r>
      <w:proofErr w:type="spellStart"/>
      <w:r w:rsidRPr="009A764D">
        <w:t>app_key</w:t>
      </w:r>
      <w:proofErr w:type="spellEnd"/>
      <w:r w:rsidRPr="009A764D">
        <w:t xml:space="preserve"> dans le </w:t>
      </w:r>
      <w:proofErr w:type="gramStart"/>
      <w:r w:rsidRPr="009A764D">
        <w:t>fichier .</w:t>
      </w:r>
      <w:proofErr w:type="spellStart"/>
      <w:r w:rsidRPr="009A764D">
        <w:t>env</w:t>
      </w:r>
      <w:proofErr w:type="spellEnd"/>
      <w:proofErr w:type="gramEnd"/>
    </w:p>
    <w:p w14:paraId="0719992F" w14:textId="5CF59DB4" w:rsidR="009A764D" w:rsidRDefault="009A764D" w:rsidP="009A764D">
      <w:pPr>
        <w:pStyle w:val="Corpsdetexte"/>
        <w:numPr>
          <w:ilvl w:val="0"/>
          <w:numId w:val="55"/>
        </w:numPr>
      </w:pPr>
      <w:r w:rsidRPr="009A764D">
        <w:t>Ne jamais laisser la clé vide ni utiliser une clé par défaut</w:t>
      </w:r>
    </w:p>
    <w:p w14:paraId="0A7A80D7" w14:textId="55AFDA95" w:rsidR="001D31B4" w:rsidRDefault="009A764D" w:rsidP="009A764D">
      <w:pPr>
        <w:pStyle w:val="Corpsdetexte"/>
        <w:numPr>
          <w:ilvl w:val="0"/>
          <w:numId w:val="55"/>
        </w:numPr>
      </w:pPr>
      <w:r w:rsidRPr="009A764D">
        <w:t>Vérifier que l’environnement de développement et de production charge correctement la clé</w:t>
      </w:r>
    </w:p>
    <w:p w14:paraId="583975B7" w14:textId="77777777" w:rsidR="00F53955" w:rsidRDefault="00F53955" w:rsidP="00F53955">
      <w:pPr>
        <w:pStyle w:val="Corpsdetexte"/>
      </w:pPr>
    </w:p>
    <w:p w14:paraId="7070F161" w14:textId="77777777" w:rsidR="00F53955" w:rsidRDefault="00F53955" w:rsidP="00F53955">
      <w:pPr>
        <w:pStyle w:val="Corpsdetexte"/>
      </w:pPr>
    </w:p>
    <w:p w14:paraId="1CF6F4C8" w14:textId="77777777" w:rsidR="00F53955" w:rsidRDefault="00F53955" w:rsidP="00F53955">
      <w:pPr>
        <w:pStyle w:val="Corpsdetexte"/>
      </w:pPr>
    </w:p>
    <w:p w14:paraId="6DC77BA1" w14:textId="77777777" w:rsidR="00F53955" w:rsidRDefault="00F53955" w:rsidP="00F53955">
      <w:pPr>
        <w:pStyle w:val="Corpsdetexte"/>
      </w:pPr>
    </w:p>
    <w:p w14:paraId="3559FBEA" w14:textId="77777777" w:rsidR="00F53955" w:rsidRDefault="00F53955" w:rsidP="00F53955">
      <w:pPr>
        <w:pStyle w:val="Corpsdetexte"/>
      </w:pPr>
    </w:p>
    <w:p w14:paraId="2F9F877F" w14:textId="77777777" w:rsidR="00F53955" w:rsidRDefault="00F53955" w:rsidP="00F53955">
      <w:pPr>
        <w:pStyle w:val="Corpsdetexte"/>
      </w:pPr>
    </w:p>
    <w:p w14:paraId="1321FB21" w14:textId="77777777" w:rsidR="00F53955" w:rsidRDefault="00F53955" w:rsidP="00F53955">
      <w:pPr>
        <w:pStyle w:val="Corpsdetexte"/>
      </w:pPr>
    </w:p>
    <w:p w14:paraId="3FD0B055" w14:textId="77777777" w:rsidR="00F53955" w:rsidRDefault="00F53955" w:rsidP="00F53955">
      <w:pPr>
        <w:pStyle w:val="Corpsdetexte"/>
      </w:pPr>
    </w:p>
    <w:p w14:paraId="3AC48690" w14:textId="77777777" w:rsidR="00F53955" w:rsidRDefault="00F53955" w:rsidP="00F53955">
      <w:pPr>
        <w:pStyle w:val="Corpsdetexte"/>
      </w:pPr>
    </w:p>
    <w:p w14:paraId="6333817E" w14:textId="7DB68B76" w:rsidR="00F53955" w:rsidRDefault="00F53955" w:rsidP="00F53955">
      <w:pPr>
        <w:pStyle w:val="Titre2"/>
      </w:pPr>
      <w:r>
        <w:lastRenderedPageBreak/>
        <w:t>Exemple du code</w:t>
      </w:r>
    </w:p>
    <w:p w14:paraId="6EC958FF" w14:textId="4277164C" w:rsidR="00F53955" w:rsidRPr="005260A1" w:rsidRDefault="00F53955" w:rsidP="00F53955">
      <w:pPr>
        <w:pStyle w:val="Retraitcorpsdetexte"/>
        <w:rPr>
          <w:lang w:val="en-US"/>
        </w:rPr>
      </w:pPr>
      <w:proofErr w:type="spellStart"/>
      <w:proofErr w:type="gramStart"/>
      <w:r w:rsidRPr="00F53955">
        <w:t>app</w:t>
      </w:r>
      <w:proofErr w:type="gramEnd"/>
      <w:r w:rsidRPr="00F53955">
        <w:t>_key</w:t>
      </w:r>
      <w:proofErr w:type="spellEnd"/>
      <w:r w:rsidRPr="00F53955">
        <w:t xml:space="preserve"> défini avec des caractères aléatoires</w:t>
      </w:r>
      <w:r>
        <w:t xml:space="preserve"> et exécuté</w:t>
      </w:r>
      <w:r w:rsidRPr="00F53955">
        <w:t xml:space="preserve"> </w:t>
      </w:r>
      <w:proofErr w:type="spellStart"/>
      <w:r w:rsidRPr="00F53955">
        <w:rPr>
          <w:rFonts w:ascii="Courier New" w:hAnsi="Courier New" w:cs="Courier New"/>
        </w:rPr>
        <w:t>npm</w:t>
      </w:r>
      <w:proofErr w:type="spellEnd"/>
      <w:r w:rsidRPr="00F53955">
        <w:rPr>
          <w:rFonts w:ascii="Courier New" w:hAnsi="Courier New" w:cs="Courier New"/>
        </w:rPr>
        <w:t xml:space="preserve"> run dev</w:t>
      </w:r>
      <w:r>
        <w:rPr>
          <w:rFonts w:ascii="Courier New" w:hAnsi="Courier New" w:cs="Courier New"/>
        </w:rPr>
        <w:t>.</w:t>
      </w:r>
      <w:r w:rsidRPr="00F53955">
        <w:t xml:space="preserve"> </w:t>
      </w:r>
      <w:r w:rsidRPr="005260A1">
        <w:rPr>
          <w:lang w:val="en-US"/>
        </w:rPr>
        <w:t xml:space="preserve">Le </w:t>
      </w:r>
      <w:proofErr w:type="gramStart"/>
      <w:r w:rsidRPr="005260A1">
        <w:rPr>
          <w:lang w:val="en-US"/>
        </w:rPr>
        <w:t>message :</w:t>
      </w:r>
      <w:proofErr w:type="gramEnd"/>
      <w:r w:rsidRPr="005260A1">
        <w:rPr>
          <w:lang w:val="en-US"/>
        </w:rPr>
        <w:t xml:space="preserve"> “Unsupported cipher or incorrect key length. Supported ciphers are: aes-128-cbc, aes-256-cbc, aes-128-gcm, aes-256-gcm”</w:t>
      </w:r>
    </w:p>
    <w:p w14:paraId="010F4142" w14:textId="35A45442" w:rsidR="00F53955" w:rsidRDefault="00F53955" w:rsidP="00F53955">
      <w:pPr>
        <w:pStyle w:val="Titre2"/>
      </w:pPr>
      <w:r>
        <w:t>Statut</w:t>
      </w:r>
    </w:p>
    <w:p w14:paraId="1236CB41" w14:textId="3C7A9B94" w:rsidR="00F53955" w:rsidRDefault="00F53955" w:rsidP="00F53955">
      <w:pPr>
        <w:pStyle w:val="Retraitcorpsdetexte"/>
      </w:pPr>
      <w:proofErr w:type="spellStart"/>
      <w:r w:rsidRPr="00F53955">
        <w:rPr>
          <w:b/>
          <w:bCs/>
        </w:rPr>
        <w:t>Cryptographic</w:t>
      </w:r>
      <w:proofErr w:type="spellEnd"/>
      <w:r w:rsidRPr="00F53955">
        <w:rPr>
          <w:b/>
          <w:bCs/>
        </w:rPr>
        <w:t xml:space="preserve"> Failure</w:t>
      </w:r>
      <w:r w:rsidRPr="00F53955">
        <w:t xml:space="preserve"> : la longueur ou le format de la clé ne correspond pas au chiffrement attendu</w:t>
      </w:r>
    </w:p>
    <w:p w14:paraId="4D7542AE" w14:textId="7E9C6466" w:rsidR="00F53955" w:rsidRPr="00F53955" w:rsidRDefault="00F53955" w:rsidP="00F53955">
      <w:pPr>
        <w:pStyle w:val="Retraitcorpsdetexte"/>
        <w:ind w:left="0"/>
      </w:pPr>
      <w:r>
        <w:rPr>
          <w:b/>
          <w:bCs/>
          <w:noProof/>
        </w:rPr>
        <w:drawing>
          <wp:inline distT="0" distB="0" distL="0" distR="0" wp14:anchorId="375C0FE2" wp14:editId="34DFB5F6">
            <wp:extent cx="5748655" cy="3482975"/>
            <wp:effectExtent l="0" t="0" r="0" b="0"/>
            <wp:docPr id="7610433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5D1A" w14:textId="72A2303F" w:rsidR="00F53955" w:rsidRDefault="00F53955" w:rsidP="00F53955">
      <w:pPr>
        <w:pStyle w:val="Titre2"/>
      </w:pPr>
      <w:r>
        <w:t>Contre-mesure</w:t>
      </w:r>
    </w:p>
    <w:p w14:paraId="2CC31BC1" w14:textId="32D2A08C" w:rsidR="00F53955" w:rsidRDefault="00F53955" w:rsidP="001B7FD6">
      <w:pPr>
        <w:pStyle w:val="Retraitcorpsdetexte"/>
        <w:numPr>
          <w:ilvl w:val="0"/>
          <w:numId w:val="56"/>
        </w:numPr>
      </w:pPr>
      <w:r w:rsidRPr="00F53955">
        <w:t xml:space="preserve">Générer une clé respectant la longueur correcte pour le </w:t>
      </w:r>
      <w:proofErr w:type="spellStart"/>
      <w:r w:rsidRPr="00F53955">
        <w:t>cipher</w:t>
      </w:r>
      <w:proofErr w:type="spellEnd"/>
      <w:r w:rsidRPr="00F53955">
        <w:t xml:space="preserve"> choisi (</w:t>
      </w:r>
      <w:proofErr w:type="gramStart"/>
      <w:r w:rsidRPr="00F53955">
        <w:t>ex:</w:t>
      </w:r>
      <w:proofErr w:type="gramEnd"/>
      <w:r w:rsidRPr="00F53955">
        <w:t xml:space="preserve"> 16 bytes pour AES-128, 32 bytes pour AES-256)</w:t>
      </w:r>
    </w:p>
    <w:p w14:paraId="607177D4" w14:textId="369AEB1A" w:rsidR="00F53955" w:rsidRDefault="00F53955" w:rsidP="001B7FD6">
      <w:pPr>
        <w:pStyle w:val="Retraitcorpsdetexte"/>
        <w:numPr>
          <w:ilvl w:val="0"/>
          <w:numId w:val="56"/>
        </w:numPr>
      </w:pPr>
      <w:r w:rsidRPr="00F53955">
        <w:t>Utiliser un outil ou commande sécurisée pour générer la clé</w:t>
      </w:r>
      <w:r>
        <w:t xml:space="preserve"> </w:t>
      </w:r>
      <w:r w:rsidRPr="00F53955">
        <w:t>(</w:t>
      </w:r>
      <w:proofErr w:type="gramStart"/>
      <w:r w:rsidRPr="00F53955">
        <w:t>ex:</w:t>
      </w:r>
      <w:proofErr w:type="gramEnd"/>
      <w:r w:rsidRPr="00F53955">
        <w:t xml:space="preserve"> </w:t>
      </w:r>
      <w:proofErr w:type="spellStart"/>
      <w:r w:rsidRPr="00F53955">
        <w:t>php</w:t>
      </w:r>
      <w:proofErr w:type="spellEnd"/>
      <w:r w:rsidRPr="00F53955">
        <w:t xml:space="preserve"> artisan </w:t>
      </w:r>
      <w:proofErr w:type="spellStart"/>
      <w:r w:rsidRPr="00F53955">
        <w:t>key:generate</w:t>
      </w:r>
      <w:proofErr w:type="spellEnd"/>
      <w:r>
        <w:t xml:space="preserve"> --</w:t>
      </w:r>
      <w:proofErr w:type="spellStart"/>
      <w:r>
        <w:t>ansi</w:t>
      </w:r>
      <w:proofErr w:type="spellEnd"/>
      <w:r w:rsidRPr="00F53955">
        <w:t>)</w:t>
      </w:r>
    </w:p>
    <w:p w14:paraId="0593EBFE" w14:textId="72419A79" w:rsidR="00F53955" w:rsidRPr="00F53955" w:rsidRDefault="00F53955" w:rsidP="001B7FD6">
      <w:pPr>
        <w:pStyle w:val="Retraitcorpsdetexte"/>
        <w:numPr>
          <w:ilvl w:val="0"/>
          <w:numId w:val="56"/>
        </w:numPr>
      </w:pPr>
      <w:r w:rsidRPr="00F53955">
        <w:t>Vérifier que la clé est bien encodée et chargée par l’application</w:t>
      </w:r>
    </w:p>
    <w:p w14:paraId="4992264C" w14:textId="77777777" w:rsidR="001D31B4" w:rsidRDefault="001D31B4" w:rsidP="00D13082">
      <w:pPr>
        <w:pStyle w:val="Corpsdetexte"/>
        <w:ind w:left="0"/>
      </w:pPr>
    </w:p>
    <w:p w14:paraId="3F86B572" w14:textId="77777777" w:rsidR="001B7FD6" w:rsidRDefault="001B7FD6" w:rsidP="00D13082">
      <w:pPr>
        <w:pStyle w:val="Corpsdetexte"/>
        <w:ind w:left="0"/>
      </w:pPr>
    </w:p>
    <w:p w14:paraId="46BB74F0" w14:textId="77777777" w:rsidR="001B7FD6" w:rsidRDefault="001B7FD6" w:rsidP="00D13082">
      <w:pPr>
        <w:pStyle w:val="Corpsdetexte"/>
        <w:ind w:left="0"/>
      </w:pPr>
    </w:p>
    <w:p w14:paraId="7B4D1AF2" w14:textId="77777777" w:rsidR="001B7FD6" w:rsidRDefault="001B7FD6" w:rsidP="00D13082">
      <w:pPr>
        <w:pStyle w:val="Corpsdetexte"/>
        <w:ind w:left="0"/>
      </w:pPr>
    </w:p>
    <w:p w14:paraId="5E1138F1" w14:textId="77777777" w:rsidR="001B7FD6" w:rsidRDefault="001B7FD6" w:rsidP="00D13082">
      <w:pPr>
        <w:pStyle w:val="Corpsdetexte"/>
        <w:ind w:left="0"/>
      </w:pPr>
    </w:p>
    <w:p w14:paraId="11F3233F" w14:textId="77777777" w:rsidR="001B7FD6" w:rsidRDefault="001B7FD6" w:rsidP="00D13082">
      <w:pPr>
        <w:pStyle w:val="Corpsdetexte"/>
        <w:ind w:left="0"/>
      </w:pPr>
    </w:p>
    <w:p w14:paraId="14BC7CE3" w14:textId="77777777" w:rsidR="001B7FD6" w:rsidRDefault="001B7FD6" w:rsidP="00D13082">
      <w:pPr>
        <w:pStyle w:val="Corpsdetexte"/>
        <w:ind w:left="0"/>
      </w:pPr>
    </w:p>
    <w:p w14:paraId="6E75049E" w14:textId="77777777" w:rsidR="001B7FD6" w:rsidRDefault="001B7FD6" w:rsidP="00D13082">
      <w:pPr>
        <w:pStyle w:val="Corpsdetexte"/>
        <w:ind w:left="0"/>
      </w:pPr>
    </w:p>
    <w:p w14:paraId="012D5504" w14:textId="77777777" w:rsidR="004E51CF" w:rsidRPr="00A517FA" w:rsidRDefault="004E51CF" w:rsidP="00D13082">
      <w:pPr>
        <w:pStyle w:val="Corpsdetexte"/>
        <w:ind w:left="0"/>
      </w:pPr>
    </w:p>
    <w:p w14:paraId="27907BF7" w14:textId="77777777" w:rsidR="00473979" w:rsidRDefault="00473979" w:rsidP="00473979">
      <w:pPr>
        <w:pStyle w:val="Titre1"/>
      </w:pPr>
      <w:bookmarkStart w:id="11" w:name="_Toc214279061"/>
      <w:r w:rsidRPr="00473979">
        <w:lastRenderedPageBreak/>
        <w:t>Injection</w:t>
      </w:r>
      <w:bookmarkEnd w:id="11"/>
    </w:p>
    <w:p w14:paraId="7D08A824" w14:textId="77777777" w:rsidR="00473979" w:rsidRDefault="00473979" w:rsidP="00473979">
      <w:pPr>
        <w:pStyle w:val="Titre2"/>
      </w:pPr>
      <w:bookmarkStart w:id="12" w:name="_Toc214279062"/>
      <w:r>
        <w:t>Exemple du code</w:t>
      </w:r>
      <w:bookmarkEnd w:id="12"/>
    </w:p>
    <w:p w14:paraId="25B7732D" w14:textId="720726C1" w:rsidR="004B41AC" w:rsidRPr="00D466F7" w:rsidRDefault="001D31B4" w:rsidP="004B41AC">
      <w:pPr>
        <w:pStyle w:val="Retraitcorpsdetexte"/>
      </w:pPr>
      <w:r>
        <w:t xml:space="preserve">Utilisation de </w:t>
      </w:r>
      <w:proofErr w:type="spellStart"/>
      <w:r>
        <w:t>sqlmap</w:t>
      </w:r>
      <w:proofErr w:type="spellEnd"/>
      <w:r>
        <w:t xml:space="preserve"> </w:t>
      </w:r>
      <w:r w:rsidR="004B41AC">
        <w:t xml:space="preserve">app </w:t>
      </w:r>
      <w:r>
        <w:t>pour tester l’injection</w:t>
      </w:r>
      <w:bookmarkStart w:id="13" w:name="_Toc214279063"/>
      <w:proofErr w:type="gramStart"/>
      <w:r w:rsidR="004E51CF">
        <w:t> :-</w:t>
      </w:r>
      <w:proofErr w:type="gramEnd"/>
      <w:r w:rsidR="00BB11DC">
        <w:t xml:space="preserve"> </w:t>
      </w:r>
      <w:proofErr w:type="spellStart"/>
      <w:r w:rsidR="004B41AC" w:rsidRPr="00D466F7">
        <w:rPr>
          <w:rFonts w:ascii="Courier New" w:hAnsi="Courier New" w:cs="Courier New"/>
        </w:rPr>
        <w:t>Sqlmap</w:t>
      </w:r>
      <w:proofErr w:type="spellEnd"/>
      <w:r w:rsidR="004B41AC" w:rsidRPr="00D466F7">
        <w:rPr>
          <w:rFonts w:ascii="Courier New" w:hAnsi="Courier New" w:cs="Courier New"/>
        </w:rPr>
        <w:t xml:space="preserve"> -u http://localhost/login --data="email=pp48qxg@eduvaud.ch&amp;password=' OR ''='" --batch --</w:t>
      </w:r>
      <w:proofErr w:type="spellStart"/>
      <w:r w:rsidR="004B41AC" w:rsidRPr="00D466F7">
        <w:rPr>
          <w:rFonts w:ascii="Courier New" w:hAnsi="Courier New" w:cs="Courier New"/>
        </w:rPr>
        <w:t>level</w:t>
      </w:r>
      <w:proofErr w:type="spellEnd"/>
      <w:r w:rsidR="004B41AC" w:rsidRPr="00D466F7">
        <w:rPr>
          <w:rFonts w:ascii="Courier New" w:hAnsi="Courier New" w:cs="Courier New"/>
        </w:rPr>
        <w:t>=1 --</w:t>
      </w:r>
      <w:proofErr w:type="spellStart"/>
      <w:r w:rsidR="004B41AC" w:rsidRPr="00D466F7">
        <w:rPr>
          <w:rFonts w:ascii="Courier New" w:hAnsi="Courier New" w:cs="Courier New"/>
        </w:rPr>
        <w:t>risk</w:t>
      </w:r>
      <w:proofErr w:type="spellEnd"/>
      <w:r w:rsidR="004B41AC" w:rsidRPr="00D466F7">
        <w:rPr>
          <w:rFonts w:ascii="Courier New" w:hAnsi="Courier New" w:cs="Courier New"/>
        </w:rPr>
        <w:t>=1</w:t>
      </w:r>
    </w:p>
    <w:p w14:paraId="502770E0" w14:textId="642C2ECF" w:rsidR="00473979" w:rsidRDefault="00473979" w:rsidP="00473979">
      <w:pPr>
        <w:pStyle w:val="Titre2"/>
      </w:pPr>
      <w:r>
        <w:t>Statut</w:t>
      </w:r>
      <w:bookmarkEnd w:id="13"/>
      <w:r w:rsidR="001D31B4">
        <w:rPr>
          <w:noProof/>
        </w:rPr>
        <w:drawing>
          <wp:inline distT="0" distB="0" distL="0" distR="0" wp14:anchorId="743B1FED" wp14:editId="0E34CD77">
            <wp:extent cx="5759450" cy="1072515"/>
            <wp:effectExtent l="0" t="0" r="0" b="0"/>
            <wp:docPr id="1759536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2EB3" w14:textId="77777777" w:rsidR="00473979" w:rsidRDefault="00473979" w:rsidP="00473979">
      <w:pPr>
        <w:pStyle w:val="Titre2"/>
      </w:pPr>
      <w:bookmarkStart w:id="14" w:name="_Toc214279064"/>
      <w:r>
        <w:t>Contre-mesure</w:t>
      </w:r>
      <w:bookmarkEnd w:id="14"/>
    </w:p>
    <w:p w14:paraId="554ADEAA" w14:textId="1A70A991" w:rsidR="00D10577" w:rsidRPr="00D10577" w:rsidRDefault="00EA187D" w:rsidP="00EA187D">
      <w:pPr>
        <w:pStyle w:val="Retraitcorpsdetexte"/>
      </w:pPr>
      <w:r>
        <w:t xml:space="preserve">On a </w:t>
      </w:r>
      <w:proofErr w:type="gramStart"/>
      <w:r>
        <w:t>‘Email</w:t>
      </w:r>
      <w:proofErr w:type="gram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 w:rsidRPr="00EA187D">
        <w:t>Doesn</w:t>
      </w:r>
      <w:r>
        <w:t>’</w:t>
      </w:r>
      <w:r w:rsidRPr="00EA187D">
        <w:t>t</w:t>
      </w:r>
      <w:proofErr w:type="spellEnd"/>
      <w:r w:rsidRPr="00EA187D">
        <w:t xml:space="preserve"> </w:t>
      </w:r>
      <w:proofErr w:type="spellStart"/>
      <w:r w:rsidRPr="00EA187D">
        <w:t>seem</w:t>
      </w:r>
      <w:proofErr w:type="spellEnd"/>
      <w:r w:rsidRPr="00EA187D">
        <w:t xml:space="preserve"> to </w:t>
      </w:r>
      <w:proofErr w:type="spellStart"/>
      <w:r w:rsidRPr="00EA187D">
        <w:t>be</w:t>
      </w:r>
      <w:proofErr w:type="spellEnd"/>
      <w:r w:rsidRPr="00EA187D">
        <w:t xml:space="preserve"> injectable</w:t>
      </w:r>
      <w:r>
        <w:t>’ message</w:t>
      </w:r>
      <w:r w:rsidRPr="00EA187D">
        <w:t xml:space="preserve"> alors </w:t>
      </w:r>
      <w:r>
        <w:t>a</w:t>
      </w:r>
      <w:r w:rsidR="00D10577">
        <w:t>ucune contre-mesure nécessaire.</w:t>
      </w:r>
    </w:p>
    <w:p w14:paraId="545C8935" w14:textId="77777777" w:rsidR="00473979" w:rsidRPr="00473979" w:rsidRDefault="00473979" w:rsidP="00473979">
      <w:pPr>
        <w:pStyle w:val="Corpsdetexte"/>
      </w:pPr>
    </w:p>
    <w:p w14:paraId="35020061" w14:textId="77777777" w:rsidR="00473979" w:rsidRDefault="00473979" w:rsidP="00473979">
      <w:pPr>
        <w:pStyle w:val="Titre1"/>
        <w:rPr>
          <w:lang w:val="en-US"/>
        </w:rPr>
      </w:pPr>
      <w:bookmarkStart w:id="15" w:name="_Toc214279065"/>
      <w:r w:rsidRPr="00473979">
        <w:rPr>
          <w:lang w:val="en-US"/>
        </w:rPr>
        <w:t>Insecure Design</w:t>
      </w:r>
      <w:bookmarkEnd w:id="15"/>
    </w:p>
    <w:p w14:paraId="22FF1B9B" w14:textId="77777777" w:rsidR="00473979" w:rsidRDefault="00473979" w:rsidP="00473979">
      <w:pPr>
        <w:pStyle w:val="Titre2"/>
      </w:pPr>
      <w:bookmarkStart w:id="16" w:name="_Toc214279066"/>
      <w:r>
        <w:t>Exemple du code</w:t>
      </w:r>
      <w:bookmarkEnd w:id="16"/>
    </w:p>
    <w:p w14:paraId="531004C2" w14:textId="517A85BC" w:rsidR="00EA187D" w:rsidRPr="00EF50FA" w:rsidRDefault="00EA187D" w:rsidP="00EA187D">
      <w:pPr>
        <w:pStyle w:val="Retraitcorpsdetexte"/>
      </w:pPr>
      <w:r w:rsidRPr="00BC2E1A">
        <w:t xml:space="preserve">Essayer d’accéder à </w:t>
      </w:r>
      <w:hyperlink r:id="rId17" w:history="1">
        <w:r w:rsidRPr="00F74F8C">
          <w:rPr>
            <w:rStyle w:val="Lienhypertexte"/>
          </w:rPr>
          <w:t>http://localhost/applications</w:t>
        </w:r>
      </w:hyperlink>
      <w:r>
        <w:t xml:space="preserve"> </w:t>
      </w:r>
      <w:r w:rsidRPr="00BC2E1A">
        <w:t xml:space="preserve">sans </w:t>
      </w:r>
      <w:r>
        <w:t>après avoir logger avec un user qui n’est pas prof</w:t>
      </w:r>
      <w:r w:rsidRPr="00BC2E1A">
        <w:t>.</w:t>
      </w:r>
    </w:p>
    <w:p w14:paraId="2FD2BE82" w14:textId="77777777" w:rsidR="00473979" w:rsidRDefault="00473979" w:rsidP="00473979">
      <w:pPr>
        <w:pStyle w:val="Titre2"/>
      </w:pPr>
      <w:bookmarkStart w:id="17" w:name="_Toc214279067"/>
      <w:r>
        <w:t>Statut</w:t>
      </w:r>
      <w:bookmarkEnd w:id="17"/>
    </w:p>
    <w:p w14:paraId="753D2C6D" w14:textId="230E0697" w:rsidR="00EA187D" w:rsidRPr="00EA187D" w:rsidRDefault="00EA187D" w:rsidP="00EA187D">
      <w:pPr>
        <w:pStyle w:val="Retraitcorpsdetexte"/>
      </w:pPr>
      <w:r w:rsidRPr="00EA187D">
        <w:rPr>
          <w:noProof/>
        </w:rPr>
        <w:drawing>
          <wp:inline distT="0" distB="0" distL="0" distR="0" wp14:anchorId="6C1FA70B" wp14:editId="1558492F">
            <wp:extent cx="4515480" cy="533474"/>
            <wp:effectExtent l="0" t="0" r="0" b="0"/>
            <wp:docPr id="409760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0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59B8" w14:textId="77777777" w:rsidR="00473979" w:rsidRDefault="00473979" w:rsidP="00473979">
      <w:pPr>
        <w:pStyle w:val="Titre2"/>
      </w:pPr>
      <w:bookmarkStart w:id="18" w:name="_Toc214279068"/>
      <w:r>
        <w:t>Contre-mesure</w:t>
      </w:r>
      <w:bookmarkEnd w:id="18"/>
    </w:p>
    <w:p w14:paraId="64A181D8" w14:textId="7247F2C8" w:rsidR="00473979" w:rsidRDefault="00EA187D" w:rsidP="00EA187D">
      <w:pPr>
        <w:pStyle w:val="Corpsdetexte"/>
        <w:ind w:left="1134"/>
        <w:rPr>
          <w:lang w:val="en-US"/>
        </w:rPr>
      </w:pPr>
      <w:proofErr w:type="spellStart"/>
      <w:r>
        <w:rPr>
          <w:lang w:val="en-US"/>
        </w:rPr>
        <w:t>Aucune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contre-mesure</w:t>
      </w:r>
      <w:proofErr w:type="spellEnd"/>
      <w:r>
        <w:rPr>
          <w:lang w:val="en-US"/>
        </w:rPr>
        <w:t xml:space="preserve"> necessaire.</w:t>
      </w:r>
    </w:p>
    <w:p w14:paraId="3823050F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565A4BFA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4FD0C7C6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44834F8E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2FD3E8E4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22373CDD" w14:textId="77777777" w:rsidR="00D466F7" w:rsidRDefault="00D466F7" w:rsidP="00EA187D">
      <w:pPr>
        <w:pStyle w:val="Corpsdetexte"/>
        <w:ind w:left="1134"/>
        <w:rPr>
          <w:lang w:val="en-US"/>
        </w:rPr>
      </w:pPr>
    </w:p>
    <w:p w14:paraId="5CAC1640" w14:textId="77777777" w:rsidR="00D466F7" w:rsidRPr="00473979" w:rsidRDefault="00D466F7" w:rsidP="00EA187D">
      <w:pPr>
        <w:pStyle w:val="Corpsdetexte"/>
        <w:ind w:left="1134"/>
        <w:rPr>
          <w:lang w:val="en-US"/>
        </w:rPr>
      </w:pPr>
    </w:p>
    <w:p w14:paraId="28D555D1" w14:textId="77777777" w:rsidR="00473979" w:rsidRDefault="00473979" w:rsidP="00473979">
      <w:pPr>
        <w:pStyle w:val="Titre1"/>
        <w:rPr>
          <w:lang w:val="en-US"/>
        </w:rPr>
      </w:pPr>
      <w:bookmarkStart w:id="19" w:name="_Toc214279069"/>
      <w:r w:rsidRPr="00473979">
        <w:rPr>
          <w:lang w:val="en-US"/>
        </w:rPr>
        <w:lastRenderedPageBreak/>
        <w:t>Security Misconfiguration</w:t>
      </w:r>
      <w:bookmarkEnd w:id="19"/>
    </w:p>
    <w:p w14:paraId="153344D2" w14:textId="77777777" w:rsidR="00473979" w:rsidRDefault="00473979" w:rsidP="00473979">
      <w:pPr>
        <w:pStyle w:val="Titre2"/>
      </w:pPr>
      <w:bookmarkStart w:id="20" w:name="_Toc214279070"/>
      <w:r>
        <w:t>Exemple du code</w:t>
      </w:r>
      <w:bookmarkEnd w:id="20"/>
    </w:p>
    <w:p w14:paraId="6AE3DE1D" w14:textId="77777777" w:rsidR="00473979" w:rsidRDefault="00473979" w:rsidP="00473979">
      <w:pPr>
        <w:pStyle w:val="Titre2"/>
      </w:pPr>
      <w:bookmarkStart w:id="21" w:name="_Toc214279071"/>
      <w:r>
        <w:t>Statut</w:t>
      </w:r>
      <w:bookmarkEnd w:id="21"/>
    </w:p>
    <w:p w14:paraId="42CCF6B8" w14:textId="77777777" w:rsidR="00473979" w:rsidRDefault="00473979" w:rsidP="00473979">
      <w:pPr>
        <w:pStyle w:val="Titre2"/>
      </w:pPr>
      <w:bookmarkStart w:id="22" w:name="_Toc214279072"/>
      <w:r>
        <w:t>Contre-mesure</w:t>
      </w:r>
      <w:bookmarkEnd w:id="22"/>
    </w:p>
    <w:p w14:paraId="74EF2389" w14:textId="77777777" w:rsidR="00473979" w:rsidRPr="00473979" w:rsidRDefault="00473979" w:rsidP="00473979">
      <w:pPr>
        <w:pStyle w:val="Corpsdetexte"/>
        <w:rPr>
          <w:lang w:val="en-US"/>
        </w:rPr>
      </w:pPr>
    </w:p>
    <w:p w14:paraId="1B49FED5" w14:textId="77777777" w:rsidR="00473979" w:rsidRDefault="00473979" w:rsidP="00473979">
      <w:pPr>
        <w:pStyle w:val="Titre1"/>
        <w:rPr>
          <w:lang w:val="en-US"/>
        </w:rPr>
      </w:pPr>
      <w:bookmarkStart w:id="23" w:name="_Toc214279073"/>
      <w:r w:rsidRPr="00473979">
        <w:rPr>
          <w:lang w:val="en-US"/>
        </w:rPr>
        <w:t>Vulnerable and Outdated Components</w:t>
      </w:r>
      <w:bookmarkEnd w:id="23"/>
    </w:p>
    <w:p w14:paraId="406B0565" w14:textId="77777777" w:rsidR="00473979" w:rsidRDefault="00473979" w:rsidP="00473979">
      <w:pPr>
        <w:pStyle w:val="Titre2"/>
      </w:pPr>
      <w:bookmarkStart w:id="24" w:name="_Toc214279074"/>
      <w:r>
        <w:t>Exemple du code</w:t>
      </w:r>
      <w:bookmarkEnd w:id="24"/>
    </w:p>
    <w:p w14:paraId="64BACBBB" w14:textId="77777777" w:rsidR="00473979" w:rsidRDefault="00473979" w:rsidP="00473979">
      <w:pPr>
        <w:pStyle w:val="Titre2"/>
      </w:pPr>
      <w:bookmarkStart w:id="25" w:name="_Toc214279075"/>
      <w:r>
        <w:t>Statut</w:t>
      </w:r>
      <w:bookmarkEnd w:id="25"/>
    </w:p>
    <w:p w14:paraId="6D26AF2E" w14:textId="77777777" w:rsidR="00473979" w:rsidRDefault="00473979" w:rsidP="00473979">
      <w:pPr>
        <w:pStyle w:val="Titre2"/>
      </w:pPr>
      <w:bookmarkStart w:id="26" w:name="_Toc214279076"/>
      <w:r>
        <w:t>Contre-mesure</w:t>
      </w:r>
      <w:bookmarkEnd w:id="26"/>
    </w:p>
    <w:p w14:paraId="0D744440" w14:textId="77777777" w:rsidR="00473979" w:rsidRPr="00473979" w:rsidRDefault="00473979" w:rsidP="00473979">
      <w:pPr>
        <w:pStyle w:val="Corpsdetexte"/>
        <w:rPr>
          <w:lang w:val="en-US"/>
        </w:rPr>
      </w:pPr>
    </w:p>
    <w:p w14:paraId="00C1E4EF" w14:textId="77777777" w:rsidR="00473979" w:rsidRDefault="00473979" w:rsidP="00473979">
      <w:pPr>
        <w:pStyle w:val="Titre1"/>
        <w:rPr>
          <w:lang w:val="en-US"/>
        </w:rPr>
      </w:pPr>
      <w:bookmarkStart w:id="27" w:name="_Toc214279077"/>
      <w:r w:rsidRPr="00473979">
        <w:rPr>
          <w:lang w:val="en-US"/>
        </w:rPr>
        <w:t>Identification and Authentication Failures</w:t>
      </w:r>
      <w:bookmarkEnd w:id="27"/>
    </w:p>
    <w:p w14:paraId="060547AF" w14:textId="77777777" w:rsidR="00473979" w:rsidRDefault="00473979" w:rsidP="00473979">
      <w:pPr>
        <w:pStyle w:val="Titre2"/>
      </w:pPr>
      <w:bookmarkStart w:id="28" w:name="_Toc214279078"/>
      <w:r>
        <w:t>Exemple du code</w:t>
      </w:r>
      <w:bookmarkEnd w:id="28"/>
    </w:p>
    <w:p w14:paraId="139BB25C" w14:textId="77777777" w:rsidR="00473979" w:rsidRDefault="00473979" w:rsidP="00473979">
      <w:pPr>
        <w:pStyle w:val="Titre2"/>
      </w:pPr>
      <w:bookmarkStart w:id="29" w:name="_Toc214279079"/>
      <w:r>
        <w:t>Statut</w:t>
      </w:r>
      <w:bookmarkEnd w:id="29"/>
    </w:p>
    <w:p w14:paraId="57162639" w14:textId="77777777" w:rsidR="00473979" w:rsidRDefault="00473979" w:rsidP="00473979">
      <w:pPr>
        <w:pStyle w:val="Titre2"/>
      </w:pPr>
      <w:bookmarkStart w:id="30" w:name="_Toc214279080"/>
      <w:r>
        <w:t>Contre-mesure</w:t>
      </w:r>
      <w:bookmarkEnd w:id="30"/>
    </w:p>
    <w:p w14:paraId="7AC8D7A1" w14:textId="77777777" w:rsidR="00473979" w:rsidRPr="00473979" w:rsidRDefault="00473979" w:rsidP="00473979">
      <w:pPr>
        <w:pStyle w:val="Corpsdetexte"/>
        <w:rPr>
          <w:lang w:val="en-US"/>
        </w:rPr>
      </w:pPr>
    </w:p>
    <w:p w14:paraId="2978571A" w14:textId="77777777" w:rsidR="00473979" w:rsidRDefault="00473979" w:rsidP="00473979">
      <w:pPr>
        <w:pStyle w:val="Titre1"/>
        <w:rPr>
          <w:lang w:val="en-US"/>
        </w:rPr>
      </w:pPr>
      <w:bookmarkStart w:id="31" w:name="_Toc214279081"/>
      <w:r w:rsidRPr="00473979">
        <w:rPr>
          <w:lang w:val="en-US"/>
        </w:rPr>
        <w:t>Software and Data Integrity Failures</w:t>
      </w:r>
      <w:bookmarkEnd w:id="31"/>
    </w:p>
    <w:p w14:paraId="25826CAD" w14:textId="77777777" w:rsidR="00473979" w:rsidRDefault="00473979" w:rsidP="00473979">
      <w:pPr>
        <w:pStyle w:val="Titre2"/>
      </w:pPr>
      <w:bookmarkStart w:id="32" w:name="_Toc214279082"/>
      <w:r>
        <w:t>Exemple du code</w:t>
      </w:r>
      <w:bookmarkEnd w:id="32"/>
    </w:p>
    <w:p w14:paraId="178FEF6F" w14:textId="77777777" w:rsidR="00473979" w:rsidRDefault="00473979" w:rsidP="00473979">
      <w:pPr>
        <w:pStyle w:val="Titre2"/>
      </w:pPr>
      <w:bookmarkStart w:id="33" w:name="_Toc214279083"/>
      <w:r>
        <w:t>Statut</w:t>
      </w:r>
      <w:bookmarkEnd w:id="33"/>
    </w:p>
    <w:p w14:paraId="07E12CDA" w14:textId="77777777" w:rsidR="00473979" w:rsidRDefault="00473979" w:rsidP="00473979">
      <w:pPr>
        <w:pStyle w:val="Titre2"/>
      </w:pPr>
      <w:bookmarkStart w:id="34" w:name="_Toc214279084"/>
      <w:r>
        <w:t>Contre-mesure</w:t>
      </w:r>
      <w:bookmarkEnd w:id="34"/>
    </w:p>
    <w:p w14:paraId="29B416CE" w14:textId="77777777" w:rsidR="00473979" w:rsidRPr="00473979" w:rsidRDefault="00473979" w:rsidP="00473979">
      <w:pPr>
        <w:pStyle w:val="Corpsdetexte"/>
        <w:rPr>
          <w:lang w:val="en-US"/>
        </w:rPr>
      </w:pPr>
    </w:p>
    <w:p w14:paraId="08B255B8" w14:textId="77777777" w:rsidR="00473979" w:rsidRDefault="00473979" w:rsidP="00473979">
      <w:pPr>
        <w:pStyle w:val="Titre1"/>
        <w:rPr>
          <w:lang w:val="en-US"/>
        </w:rPr>
      </w:pPr>
      <w:bookmarkStart w:id="35" w:name="_Toc214279085"/>
      <w:r w:rsidRPr="00473979">
        <w:rPr>
          <w:lang w:val="en-US"/>
        </w:rPr>
        <w:t>Security Logging and Monitoring Failures</w:t>
      </w:r>
      <w:bookmarkEnd w:id="35"/>
    </w:p>
    <w:p w14:paraId="6608428C" w14:textId="77777777" w:rsidR="00473979" w:rsidRDefault="00473979" w:rsidP="00473979">
      <w:pPr>
        <w:pStyle w:val="Titre2"/>
      </w:pPr>
      <w:bookmarkStart w:id="36" w:name="_Toc214279086"/>
      <w:r>
        <w:t>Exemple du code</w:t>
      </w:r>
      <w:bookmarkEnd w:id="36"/>
    </w:p>
    <w:p w14:paraId="65EDE660" w14:textId="77777777" w:rsidR="00473979" w:rsidRDefault="00473979" w:rsidP="00473979">
      <w:pPr>
        <w:pStyle w:val="Titre2"/>
      </w:pPr>
      <w:bookmarkStart w:id="37" w:name="_Toc214279087"/>
      <w:r>
        <w:t>Statut</w:t>
      </w:r>
      <w:bookmarkEnd w:id="37"/>
    </w:p>
    <w:p w14:paraId="72ABD1D4" w14:textId="77777777" w:rsidR="00473979" w:rsidRDefault="00473979" w:rsidP="00473979">
      <w:pPr>
        <w:pStyle w:val="Titre2"/>
      </w:pPr>
      <w:bookmarkStart w:id="38" w:name="_Toc214279088"/>
      <w:r>
        <w:t>Contre-mesure</w:t>
      </w:r>
      <w:bookmarkEnd w:id="38"/>
    </w:p>
    <w:p w14:paraId="62B572F6" w14:textId="77777777" w:rsidR="00473979" w:rsidRPr="00473979" w:rsidRDefault="00473979" w:rsidP="00473979">
      <w:pPr>
        <w:pStyle w:val="Corpsdetexte"/>
        <w:rPr>
          <w:lang w:val="en-US"/>
        </w:rPr>
      </w:pPr>
    </w:p>
    <w:p w14:paraId="6E3E86FF" w14:textId="6DFEF90A" w:rsidR="00473979" w:rsidRDefault="00473979" w:rsidP="00473979">
      <w:pPr>
        <w:pStyle w:val="Titre1"/>
        <w:rPr>
          <w:lang w:val="en-US"/>
        </w:rPr>
      </w:pPr>
      <w:bookmarkStart w:id="39" w:name="_Toc214279089"/>
      <w:r w:rsidRPr="00473979">
        <w:rPr>
          <w:lang w:val="en-US"/>
        </w:rPr>
        <w:lastRenderedPageBreak/>
        <w:t>SERVER-SIDE Request Forgery (SSRF)</w:t>
      </w:r>
      <w:bookmarkEnd w:id="39"/>
    </w:p>
    <w:p w14:paraId="218605A1" w14:textId="77777777" w:rsidR="00473979" w:rsidRDefault="00473979" w:rsidP="00473979">
      <w:pPr>
        <w:pStyle w:val="Titre2"/>
      </w:pPr>
      <w:bookmarkStart w:id="40" w:name="_Toc214279090"/>
      <w:r>
        <w:t>Exemple du code</w:t>
      </w:r>
      <w:bookmarkEnd w:id="40"/>
    </w:p>
    <w:p w14:paraId="2D92B706" w14:textId="77777777" w:rsidR="00473979" w:rsidRDefault="00473979" w:rsidP="00473979">
      <w:pPr>
        <w:pStyle w:val="Titre2"/>
      </w:pPr>
      <w:bookmarkStart w:id="41" w:name="_Toc214279091"/>
      <w:r>
        <w:t>Statut</w:t>
      </w:r>
      <w:bookmarkEnd w:id="41"/>
    </w:p>
    <w:p w14:paraId="70842A3B" w14:textId="77777777" w:rsidR="00473979" w:rsidRDefault="00473979" w:rsidP="00473979">
      <w:pPr>
        <w:pStyle w:val="Titre2"/>
      </w:pPr>
      <w:bookmarkStart w:id="42" w:name="_Toc214279092"/>
      <w:r>
        <w:t>Contre-mesure</w:t>
      </w:r>
      <w:bookmarkEnd w:id="42"/>
    </w:p>
    <w:p w14:paraId="06C3D318" w14:textId="77777777" w:rsidR="00473979" w:rsidRPr="00473979" w:rsidRDefault="00473979" w:rsidP="00473979">
      <w:pPr>
        <w:pStyle w:val="Corpsdetexte"/>
        <w:rPr>
          <w:lang w:val="en-US"/>
        </w:rPr>
      </w:pPr>
    </w:p>
    <w:p w14:paraId="4CEB5C9C" w14:textId="77777777" w:rsidR="00473979" w:rsidRPr="00473979" w:rsidRDefault="00473979" w:rsidP="00473979">
      <w:pPr>
        <w:pStyle w:val="Corpsdetexte"/>
        <w:rPr>
          <w:lang w:val="en-US"/>
        </w:rPr>
      </w:pPr>
    </w:p>
    <w:p w14:paraId="55936B7F" w14:textId="77777777" w:rsidR="00473979" w:rsidRPr="00473979" w:rsidRDefault="00473979" w:rsidP="00473979">
      <w:pPr>
        <w:pStyle w:val="Retraitcorpsdetexte"/>
        <w:rPr>
          <w:lang w:val="en-US"/>
        </w:rPr>
      </w:pPr>
    </w:p>
    <w:p w14:paraId="1003AC61" w14:textId="4BC178C7" w:rsidR="007F30AE" w:rsidRPr="00473979" w:rsidRDefault="007F30AE" w:rsidP="00473979">
      <w:pPr>
        <w:pStyle w:val="Titre1"/>
        <w:numPr>
          <w:ilvl w:val="0"/>
          <w:numId w:val="0"/>
        </w:numPr>
        <w:ind w:left="567"/>
        <w:rPr>
          <w:lang w:val="en-US"/>
        </w:rPr>
      </w:pPr>
    </w:p>
    <w:sectPr w:rsidR="007F30AE" w:rsidRPr="00473979" w:rsidSect="00D160DD">
      <w:headerReference w:type="default" r:id="rId19"/>
      <w:footerReference w:type="default" r:id="rId2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69F5D" w14:textId="77777777" w:rsidR="00594754" w:rsidRDefault="00594754">
      <w:r>
        <w:separator/>
      </w:r>
    </w:p>
  </w:endnote>
  <w:endnote w:type="continuationSeparator" w:id="0">
    <w:p w14:paraId="17B1EA12" w14:textId="77777777" w:rsidR="00594754" w:rsidRDefault="0059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510"/>
      <w:gridCol w:w="2680"/>
      <w:gridCol w:w="3096"/>
    </w:tblGrid>
    <w:tr w:rsidR="00AA4393" w:rsidRPr="00000197" w14:paraId="279D632C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3740F5D7" w14:textId="77777777" w:rsidR="00F656A8" w:rsidRDefault="00AA4393" w:rsidP="00742484">
          <w:pPr>
            <w:pStyle w:val="-Pieddepage"/>
            <w:rPr>
              <w:rFonts w:cs="Arial"/>
              <w:szCs w:val="16"/>
            </w:rPr>
          </w:pPr>
          <w:r w:rsidRPr="00742484">
            <w:t>Auteur</w:t>
          </w:r>
          <w:r w:rsidR="00F656A8">
            <w:rPr>
              <w:rFonts w:cs="Arial"/>
              <w:szCs w:val="16"/>
            </w:rPr>
            <w:t> : Meron Essayas</w:t>
          </w:r>
        </w:p>
        <w:p w14:paraId="3AE23429" w14:textId="3A610671" w:rsidR="00AA4393" w:rsidRDefault="00F656A8" w:rsidP="00742484">
          <w:pPr>
            <w:pStyle w:val="-Pieddepage"/>
          </w:pPr>
          <w:r>
            <w:t xml:space="preserve"> </w:t>
          </w:r>
        </w:p>
        <w:p w14:paraId="12F7DA92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4988C611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F234867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08.11.2011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B912A35" w14:textId="77777777" w:rsidTr="00E52B61">
      <w:trPr>
        <w:jc w:val="center"/>
      </w:trPr>
      <w:tc>
        <w:tcPr>
          <w:tcW w:w="3510" w:type="dxa"/>
          <w:vAlign w:val="center"/>
        </w:tcPr>
        <w:p w14:paraId="5BF25AF6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7B98703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22171BC5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04.09.2009 14:21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3509805" w14:textId="77777777" w:rsidTr="00E52B61">
      <w:trPr>
        <w:jc w:val="center"/>
      </w:trPr>
      <w:tc>
        <w:tcPr>
          <w:tcW w:w="3510" w:type="dxa"/>
          <w:vAlign w:val="center"/>
        </w:tcPr>
        <w:p w14:paraId="3B0D24B2" w14:textId="56D865E0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Pr="000E7483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5260A1">
            <w:rPr>
              <w:rFonts w:cs="Arial"/>
              <w:noProof/>
              <w:szCs w:val="16"/>
            </w:rPr>
            <w:t>27.11.2025 09:28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2459ACF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AA4393" w:rsidRPr="000E7483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5E4C0BA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CB5DB" w14:textId="77777777" w:rsidR="00594754" w:rsidRDefault="00594754">
      <w:r>
        <w:separator/>
      </w:r>
    </w:p>
  </w:footnote>
  <w:footnote w:type="continuationSeparator" w:id="0">
    <w:p w14:paraId="51013047" w14:textId="77777777" w:rsidR="00594754" w:rsidRDefault="00594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44"/>
      <w:gridCol w:w="4559"/>
      <w:gridCol w:w="2283"/>
    </w:tblGrid>
    <w:tr w:rsidR="00AA4393" w14:paraId="7BAB116B" w14:textId="77777777">
      <w:trPr>
        <w:trHeight w:val="536"/>
        <w:jc w:val="center"/>
      </w:trPr>
      <w:tc>
        <w:tcPr>
          <w:tcW w:w="2445" w:type="dxa"/>
          <w:vAlign w:val="center"/>
        </w:tcPr>
        <w:p w14:paraId="45CE6BAF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1B0604B3" w14:textId="77777777" w:rsidR="00AA4393" w:rsidRPr="00B4738A" w:rsidRDefault="00AA4393" w:rsidP="00B4738A"/>
      </w:tc>
      <w:tc>
        <w:tcPr>
          <w:tcW w:w="2283" w:type="dxa"/>
          <w:vAlign w:val="center"/>
        </w:tcPr>
        <w:p w14:paraId="50EEFEA0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742A0F01" wp14:editId="0C8E800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C83925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78516CB"/>
    <w:multiLevelType w:val="hybridMultilevel"/>
    <w:tmpl w:val="561E303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8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E018EB"/>
    <w:multiLevelType w:val="hybridMultilevel"/>
    <w:tmpl w:val="298C334C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2" w15:restartNumberingAfterBreak="0">
    <w:nsid w:val="2A8F67FD"/>
    <w:multiLevelType w:val="multilevel"/>
    <w:tmpl w:val="BF70C692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6BC12A9"/>
    <w:multiLevelType w:val="hybridMultilevel"/>
    <w:tmpl w:val="FDAC5156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0F37EAF"/>
    <w:multiLevelType w:val="hybridMultilevel"/>
    <w:tmpl w:val="C210782E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4EC110D1"/>
    <w:multiLevelType w:val="hybridMultilevel"/>
    <w:tmpl w:val="C2A023FA"/>
    <w:lvl w:ilvl="0" w:tplc="76CE39FC">
      <w:numFmt w:val="bullet"/>
      <w:lvlText w:val="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4F617272"/>
    <w:multiLevelType w:val="hybridMultilevel"/>
    <w:tmpl w:val="9A5671EC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F103EC3"/>
    <w:multiLevelType w:val="hybridMultilevel"/>
    <w:tmpl w:val="CE401424"/>
    <w:lvl w:ilvl="0" w:tplc="5DFE41AC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786E7A"/>
    <w:multiLevelType w:val="multilevel"/>
    <w:tmpl w:val="E96C830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57E7B"/>
    <w:multiLevelType w:val="hybridMultilevel"/>
    <w:tmpl w:val="25B4C2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6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62805160">
    <w:abstractNumId w:val="11"/>
  </w:num>
  <w:num w:numId="2" w16cid:durableId="955209177">
    <w:abstractNumId w:val="19"/>
  </w:num>
  <w:num w:numId="3" w16cid:durableId="401487980">
    <w:abstractNumId w:val="16"/>
  </w:num>
  <w:num w:numId="4" w16cid:durableId="956331695">
    <w:abstractNumId w:val="43"/>
  </w:num>
  <w:num w:numId="5" w16cid:durableId="858086524">
    <w:abstractNumId w:val="43"/>
  </w:num>
  <w:num w:numId="6" w16cid:durableId="35278111">
    <w:abstractNumId w:val="16"/>
  </w:num>
  <w:num w:numId="7" w16cid:durableId="1583947429">
    <w:abstractNumId w:val="16"/>
  </w:num>
  <w:num w:numId="8" w16cid:durableId="1547834291">
    <w:abstractNumId w:val="16"/>
  </w:num>
  <w:num w:numId="9" w16cid:durableId="632833151">
    <w:abstractNumId w:val="16"/>
  </w:num>
  <w:num w:numId="10" w16cid:durableId="390546473">
    <w:abstractNumId w:val="43"/>
  </w:num>
  <w:num w:numId="11" w16cid:durableId="1380982706">
    <w:abstractNumId w:val="16"/>
  </w:num>
  <w:num w:numId="12" w16cid:durableId="530187582">
    <w:abstractNumId w:val="23"/>
  </w:num>
  <w:num w:numId="13" w16cid:durableId="1069771963">
    <w:abstractNumId w:val="22"/>
  </w:num>
  <w:num w:numId="14" w16cid:durableId="1945534133">
    <w:abstractNumId w:val="21"/>
  </w:num>
  <w:num w:numId="15" w16cid:durableId="1964379830">
    <w:abstractNumId w:val="17"/>
  </w:num>
  <w:num w:numId="16" w16cid:durableId="456802519">
    <w:abstractNumId w:val="37"/>
  </w:num>
  <w:num w:numId="17" w16cid:durableId="581449545">
    <w:abstractNumId w:val="30"/>
  </w:num>
  <w:num w:numId="18" w16cid:durableId="755057856">
    <w:abstractNumId w:val="48"/>
  </w:num>
  <w:num w:numId="19" w16cid:durableId="1041710017">
    <w:abstractNumId w:val="46"/>
  </w:num>
  <w:num w:numId="20" w16cid:durableId="130172590">
    <w:abstractNumId w:val="10"/>
  </w:num>
  <w:num w:numId="21" w16cid:durableId="1922061100">
    <w:abstractNumId w:val="44"/>
  </w:num>
  <w:num w:numId="22" w16cid:durableId="1753619515">
    <w:abstractNumId w:val="28"/>
  </w:num>
  <w:num w:numId="23" w16cid:durableId="310257443">
    <w:abstractNumId w:val="26"/>
  </w:num>
  <w:num w:numId="24" w16cid:durableId="1859343639">
    <w:abstractNumId w:val="13"/>
  </w:num>
  <w:num w:numId="25" w16cid:durableId="971597658">
    <w:abstractNumId w:val="18"/>
  </w:num>
  <w:num w:numId="26" w16cid:durableId="1732802414">
    <w:abstractNumId w:val="12"/>
  </w:num>
  <w:num w:numId="27" w16cid:durableId="826631790">
    <w:abstractNumId w:val="36"/>
  </w:num>
  <w:num w:numId="28" w16cid:durableId="1324817283">
    <w:abstractNumId w:val="39"/>
  </w:num>
  <w:num w:numId="29" w16cid:durableId="525754320">
    <w:abstractNumId w:val="32"/>
  </w:num>
  <w:num w:numId="30" w16cid:durableId="1631739975">
    <w:abstractNumId w:val="35"/>
  </w:num>
  <w:num w:numId="31" w16cid:durableId="641234825">
    <w:abstractNumId w:val="45"/>
  </w:num>
  <w:num w:numId="32" w16cid:durableId="1362974083">
    <w:abstractNumId w:val="8"/>
  </w:num>
  <w:num w:numId="33" w16cid:durableId="301204391">
    <w:abstractNumId w:val="3"/>
  </w:num>
  <w:num w:numId="34" w16cid:durableId="1647666118">
    <w:abstractNumId w:val="2"/>
  </w:num>
  <w:num w:numId="35" w16cid:durableId="1983921981">
    <w:abstractNumId w:val="1"/>
  </w:num>
  <w:num w:numId="36" w16cid:durableId="1025792600">
    <w:abstractNumId w:val="0"/>
  </w:num>
  <w:num w:numId="37" w16cid:durableId="87427886">
    <w:abstractNumId w:val="9"/>
  </w:num>
  <w:num w:numId="38" w16cid:durableId="1099377866">
    <w:abstractNumId w:val="7"/>
  </w:num>
  <w:num w:numId="39" w16cid:durableId="836120115">
    <w:abstractNumId w:val="6"/>
  </w:num>
  <w:num w:numId="40" w16cid:durableId="1082605983">
    <w:abstractNumId w:val="5"/>
  </w:num>
  <w:num w:numId="41" w16cid:durableId="830635337">
    <w:abstractNumId w:val="4"/>
  </w:num>
  <w:num w:numId="42" w16cid:durableId="1408838687">
    <w:abstractNumId w:val="31"/>
  </w:num>
  <w:num w:numId="43" w16cid:durableId="275604734">
    <w:abstractNumId w:val="27"/>
  </w:num>
  <w:num w:numId="44" w16cid:durableId="961695659">
    <w:abstractNumId w:val="47"/>
  </w:num>
  <w:num w:numId="45" w16cid:durableId="1962690243">
    <w:abstractNumId w:val="14"/>
  </w:num>
  <w:num w:numId="46" w16cid:durableId="99299535">
    <w:abstractNumId w:val="24"/>
  </w:num>
  <w:num w:numId="47" w16cid:durableId="176891236">
    <w:abstractNumId w:val="38"/>
  </w:num>
  <w:num w:numId="48" w16cid:durableId="797408879">
    <w:abstractNumId w:val="41"/>
  </w:num>
  <w:num w:numId="49" w16cid:durableId="1970209889">
    <w:abstractNumId w:val="25"/>
  </w:num>
  <w:num w:numId="50" w16cid:durableId="1317613749">
    <w:abstractNumId w:val="33"/>
  </w:num>
  <w:num w:numId="51" w16cid:durableId="1538857641">
    <w:abstractNumId w:val="15"/>
  </w:num>
  <w:num w:numId="52" w16cid:durableId="539364666">
    <w:abstractNumId w:val="40"/>
  </w:num>
  <w:num w:numId="53" w16cid:durableId="1051222763">
    <w:abstractNumId w:val="20"/>
  </w:num>
  <w:num w:numId="54" w16cid:durableId="2137482592">
    <w:abstractNumId w:val="34"/>
  </w:num>
  <w:num w:numId="55" w16cid:durableId="437532654">
    <w:abstractNumId w:val="42"/>
  </w:num>
  <w:num w:numId="56" w16cid:durableId="1231966958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40A5F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0F6C27"/>
    <w:rsid w:val="0010591C"/>
    <w:rsid w:val="00111811"/>
    <w:rsid w:val="00114120"/>
    <w:rsid w:val="0015167D"/>
    <w:rsid w:val="00152A26"/>
    <w:rsid w:val="001764CE"/>
    <w:rsid w:val="00183417"/>
    <w:rsid w:val="001B7FD6"/>
    <w:rsid w:val="001C454D"/>
    <w:rsid w:val="001D31B4"/>
    <w:rsid w:val="001D4577"/>
    <w:rsid w:val="001D72BA"/>
    <w:rsid w:val="001F2420"/>
    <w:rsid w:val="001F6EEB"/>
    <w:rsid w:val="00242FBA"/>
    <w:rsid w:val="002770F3"/>
    <w:rsid w:val="002951BD"/>
    <w:rsid w:val="00297E2A"/>
    <w:rsid w:val="002B6893"/>
    <w:rsid w:val="002C6634"/>
    <w:rsid w:val="002D7D46"/>
    <w:rsid w:val="002F038B"/>
    <w:rsid w:val="002F4F68"/>
    <w:rsid w:val="00310160"/>
    <w:rsid w:val="0031563E"/>
    <w:rsid w:val="0034172E"/>
    <w:rsid w:val="0037071E"/>
    <w:rsid w:val="003A49DC"/>
    <w:rsid w:val="003E018B"/>
    <w:rsid w:val="003E32B9"/>
    <w:rsid w:val="003E6660"/>
    <w:rsid w:val="003F1870"/>
    <w:rsid w:val="00407333"/>
    <w:rsid w:val="0040782E"/>
    <w:rsid w:val="004202D8"/>
    <w:rsid w:val="004206A2"/>
    <w:rsid w:val="0043666E"/>
    <w:rsid w:val="00436B90"/>
    <w:rsid w:val="00454074"/>
    <w:rsid w:val="00473979"/>
    <w:rsid w:val="004A125B"/>
    <w:rsid w:val="004A18EA"/>
    <w:rsid w:val="004B41AC"/>
    <w:rsid w:val="004C6BBA"/>
    <w:rsid w:val="004D08EE"/>
    <w:rsid w:val="004D5266"/>
    <w:rsid w:val="004E51CF"/>
    <w:rsid w:val="00505421"/>
    <w:rsid w:val="0052224B"/>
    <w:rsid w:val="005260A1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94754"/>
    <w:rsid w:val="005B27EF"/>
    <w:rsid w:val="005E6192"/>
    <w:rsid w:val="005E6B56"/>
    <w:rsid w:val="005F6457"/>
    <w:rsid w:val="00615583"/>
    <w:rsid w:val="006271AE"/>
    <w:rsid w:val="00640A5F"/>
    <w:rsid w:val="00645760"/>
    <w:rsid w:val="00656974"/>
    <w:rsid w:val="006902A9"/>
    <w:rsid w:val="006966D0"/>
    <w:rsid w:val="006E132F"/>
    <w:rsid w:val="006E2CE8"/>
    <w:rsid w:val="006E4DA8"/>
    <w:rsid w:val="006F36D7"/>
    <w:rsid w:val="007010E6"/>
    <w:rsid w:val="00707214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11D1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A764D"/>
    <w:rsid w:val="009B009E"/>
    <w:rsid w:val="009B190E"/>
    <w:rsid w:val="009B6FDC"/>
    <w:rsid w:val="009D1A69"/>
    <w:rsid w:val="009D480B"/>
    <w:rsid w:val="009F75DD"/>
    <w:rsid w:val="00A16AE1"/>
    <w:rsid w:val="00A3107E"/>
    <w:rsid w:val="00A517FA"/>
    <w:rsid w:val="00A65F0B"/>
    <w:rsid w:val="00A706B7"/>
    <w:rsid w:val="00AA4393"/>
    <w:rsid w:val="00AB1CA6"/>
    <w:rsid w:val="00AB25F7"/>
    <w:rsid w:val="00AC6FF1"/>
    <w:rsid w:val="00AE282D"/>
    <w:rsid w:val="00AF58E1"/>
    <w:rsid w:val="00B147A7"/>
    <w:rsid w:val="00B20D38"/>
    <w:rsid w:val="00B23766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B11DC"/>
    <w:rsid w:val="00BC2E1A"/>
    <w:rsid w:val="00BD773C"/>
    <w:rsid w:val="00BE185C"/>
    <w:rsid w:val="00BF7A15"/>
    <w:rsid w:val="00C20939"/>
    <w:rsid w:val="00C21B7D"/>
    <w:rsid w:val="00C329D7"/>
    <w:rsid w:val="00C33C51"/>
    <w:rsid w:val="00C90570"/>
    <w:rsid w:val="00CB712D"/>
    <w:rsid w:val="00CD1A2D"/>
    <w:rsid w:val="00D10577"/>
    <w:rsid w:val="00D13082"/>
    <w:rsid w:val="00D14587"/>
    <w:rsid w:val="00D15AE6"/>
    <w:rsid w:val="00D160DD"/>
    <w:rsid w:val="00D174BC"/>
    <w:rsid w:val="00D275C6"/>
    <w:rsid w:val="00D405C9"/>
    <w:rsid w:val="00D466F7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A187D"/>
    <w:rsid w:val="00EC677D"/>
    <w:rsid w:val="00ED6F41"/>
    <w:rsid w:val="00ED6F46"/>
    <w:rsid w:val="00EE16F0"/>
    <w:rsid w:val="00EE431D"/>
    <w:rsid w:val="00EE4EC4"/>
    <w:rsid w:val="00EE55F0"/>
    <w:rsid w:val="00EE5E41"/>
    <w:rsid w:val="00EF50FA"/>
    <w:rsid w:val="00F1003D"/>
    <w:rsid w:val="00F154D3"/>
    <w:rsid w:val="00F512A6"/>
    <w:rsid w:val="00F53955"/>
    <w:rsid w:val="00F656A8"/>
    <w:rsid w:val="00F664DF"/>
    <w:rsid w:val="00F93513"/>
    <w:rsid w:val="00F9486C"/>
    <w:rsid w:val="00FB1CD6"/>
    <w:rsid w:val="00FB5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3588212"/>
  <w15:docId w15:val="{83B1F5A2-EB9B-4611-8B78-2D0A57E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473979"/>
    <w:pPr>
      <w:keepNext/>
      <w:keepLines/>
      <w:numPr>
        <w:numId w:val="13"/>
      </w:numPr>
      <w:shd w:val="clear" w:color="auto" w:fill="FFFFFF"/>
      <w:spacing w:after="300"/>
      <w:outlineLvl w:val="0"/>
    </w:pPr>
    <w:rPr>
      <w:rFonts w:ascii="Roboto" w:hAnsi="Roboto" w:cs="Arial"/>
      <w:b/>
      <w:bCs/>
      <w:caps/>
      <w:spacing w:val="-2"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customStyle="1" w:styleId="Titre2Car">
    <w:name w:val="Titre 2 Car"/>
    <w:basedOn w:val="Policepardfaut"/>
    <w:link w:val="Titre2"/>
    <w:rsid w:val="00473979"/>
    <w:rPr>
      <w:rFonts w:asciiTheme="majorHAnsi" w:hAnsiTheme="majorHAnsi" w:cs="Arial"/>
      <w:b/>
      <w:bCs/>
      <w:iCs/>
      <w:sz w:val="28"/>
      <w:szCs w:val="28"/>
    </w:rPr>
  </w:style>
  <w:style w:type="character" w:styleId="Mentionnonrsolue">
    <w:name w:val="Unresolved Mention"/>
    <w:basedOn w:val="Policepardfaut"/>
    <w:uiPriority w:val="99"/>
    <w:semiHidden/>
    <w:unhideWhenUsed/>
    <w:rsid w:val="00EF50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BC2E1A"/>
    <w:rPr>
      <w:rFonts w:ascii="Times New Roman" w:hAnsi="Times New Roman"/>
      <w:sz w:val="24"/>
      <w:szCs w:val="24"/>
    </w:rPr>
  </w:style>
  <w:style w:type="character" w:styleId="CodeHTML">
    <w:name w:val="HTML Code"/>
    <w:basedOn w:val="Policepardfaut"/>
    <w:uiPriority w:val="99"/>
    <w:unhideWhenUsed/>
    <w:rsid w:val="006271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localhost/dashboard" TargetMode="External"/><Relationship Id="rId17" Type="http://schemas.openxmlformats.org/officeDocument/2006/relationships/hyperlink" Target="http://localhost/application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k65rtq\Downloads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4.xml><?xml version="1.0" encoding="utf-8"?>
<ds:datastoreItem xmlns:ds="http://schemas.openxmlformats.org/officeDocument/2006/customXml" ds:itemID="{41546E4A-837A-4BEF-A4B8-FFD4EAB4E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</Template>
  <TotalTime>207</TotalTime>
  <Pages>9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6601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Meron Essayas</dc:creator>
  <cp:lastModifiedBy>Meron Essayas</cp:lastModifiedBy>
  <cp:revision>26</cp:revision>
  <cp:lastPrinted>2009-09-04T13:21:00Z</cp:lastPrinted>
  <dcterms:created xsi:type="dcterms:W3CDTF">2025-11-17T11:45:00Z</dcterms:created>
  <dcterms:modified xsi:type="dcterms:W3CDTF">2025-11-27T08:55:00Z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